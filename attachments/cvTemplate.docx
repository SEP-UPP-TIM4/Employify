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Oval 3" o:spid="_x0000_s1026" alt="Description: 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Default="00B81309" w:rsidP="00310F17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${cand.firstName}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«${cand.firstName}»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${cand.lastName}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«${cand.lastName}»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  <w:p w:rsidR="00315115" w:rsidRPr="00315115" w:rsidRDefault="00315115" w:rsidP="00315115"/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25B3D9869CE9454EB9A770EECC9FC0E2"/>
              </w:placeholder>
              <w:temporary/>
              <w:showingPlcHdr/>
            </w:sdtPr>
            <w:sdtEndPr/>
            <w:sdtContent>
              <w:p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E370AF" w:rsidRDefault="00AF6C42" w:rsidP="00E370AF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fldSimple w:instr=" MERGEFIELD  &quot;#foreach(${e} in ${cand.experience})&quot;  \* MERGEFORMAT ">
              <w:r w:rsidR="004D030A">
                <w:rPr>
                  <w:noProof/>
                </w:rPr>
                <w:t>«#foreach(${e} in ${cand.experience})»</w:t>
              </w:r>
            </w:fldSimple>
          </w:p>
          <w:p w:rsidR="004D030A" w:rsidRDefault="004D030A" w:rsidP="00315115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${e.startYear}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«${e.startYear}»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${e.endYear}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«${e.endYear}»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3D1B71" w:rsidRPr="00315115" w:rsidRDefault="00B03EC2" w:rsidP="00315115">
            <w:pPr>
              <w:pStyle w:val="Experience"/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4D030A">
              <w:rPr>
                <w:rFonts w:ascii="Calibri" w:hAnsi="Calibri" w:cs="Calibri"/>
                <w:sz w:val="28"/>
                <w:szCs w:val="28"/>
              </w:rPr>
              <w:instrText xml:space="preserve"> MERGEFIELD  ${e.workingPosition}  \* MERGEFORMAT </w:instrTex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«${e.workingPosition}»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315115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B03EC2">
              <w:rPr>
                <w:rStyle w:val="Strong"/>
                <w:rFonts w:ascii="Calibri" w:hAnsi="Calibri" w:cs="Calibri"/>
                <w:b w:val="0"/>
                <w:color w:val="auto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4D030A">
              <w:rPr>
                <w:rFonts w:ascii="Calibri" w:hAnsi="Calibri" w:cs="Calibri"/>
                <w:sz w:val="28"/>
                <w:szCs w:val="28"/>
              </w:rPr>
              <w:instrText xml:space="preserve"> MERGEFIELD  ${e.company}  \* MERGEFORMAT </w:instrTex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«${e.company}»</w:t>
            </w:r>
            <w:r w:rsidR="004D030A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721663">
              <w:fldChar w:fldCharType="begin"/>
            </w:r>
            <w:r w:rsidR="00721663">
              <w:instrText xml:space="preserve"> MERGEFIELD  #end  \* MERGEFORMAT </w:instrText>
            </w:r>
            <w:r w:rsidR="00721663">
              <w:fldChar w:fldCharType="separate"/>
            </w:r>
            <w:r w:rsidR="00E370AF">
              <w:rPr>
                <w:rFonts w:ascii="Times New Roman" w:hAnsi="Times New Roman" w:cs="Times New Roman"/>
                <w:noProof/>
                <w:sz w:val="28"/>
                <w:szCs w:val="28"/>
              </w:rPr>
              <w:t>«#end»</w:t>
            </w:r>
            <w:r w:rsidR="00721663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52346" w:rsidRDefault="00721663" w:rsidP="00152346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fldChar w:fldCharType="begin"/>
            </w:r>
            <w:r>
              <w:instrText xml:space="preserve"> MERGEFIELD  "#foreach(${e} in ${cand.education})"  \* MERGEFORMAT </w:instrText>
            </w:r>
            <w:r>
              <w:fldChar w:fldCharType="separate"/>
            </w:r>
            <w:r w:rsidR="00152346">
              <w:rPr>
                <w:noProof/>
              </w:rPr>
              <w:t>«#foreach(${e} in ${cand.education})»</w:t>
            </w:r>
            <w:r>
              <w:rPr>
                <w:noProof/>
              </w:rPr>
              <w:fldChar w:fldCharType="end"/>
            </w:r>
          </w:p>
          <w:p w:rsidR="00152346" w:rsidRDefault="00152346" w:rsidP="00152346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${e.startYear}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«${e.startYear}»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szCs w:val="22"/>
              </w:rPr>
              <w:fldChar w:fldCharType="begin"/>
            </w:r>
            <w:r>
              <w:rPr>
                <w:rFonts w:eastAsia="Times New Roman" w:cs="Times New Roman"/>
                <w:szCs w:val="22"/>
              </w:rPr>
              <w:instrText xml:space="preserve"> MERGEFIELD  ${e.endYear}  \* MERGEFORMAT </w:instrText>
            </w:r>
            <w:r>
              <w:rPr>
                <w:rFonts w:eastAsia="Times New Roman" w:cs="Times New Roman"/>
                <w:szCs w:val="22"/>
              </w:rPr>
              <w:fldChar w:fldCharType="separate"/>
            </w:r>
            <w:r>
              <w:rPr>
                <w:rFonts w:eastAsia="Times New Roman" w:cs="Times New Roman"/>
                <w:noProof/>
                <w:szCs w:val="22"/>
              </w:rPr>
              <w:t>«${e.endYear}»</w:t>
            </w:r>
            <w:r>
              <w:rPr>
                <w:rFonts w:eastAsia="Times New Roman" w:cs="Times New Roman"/>
                <w:szCs w:val="22"/>
              </w:rPr>
              <w:fldChar w:fldCharType="end"/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15792D" w:rsidRDefault="00152346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begin"/>
            </w:r>
            <w:r w:rsidR="0015792D">
              <w:rPr>
                <w:rFonts w:ascii="Calibri" w:hAnsi="Calibri" w:cs="Calibri"/>
                <w:sz w:val="28"/>
                <w:szCs w:val="28"/>
              </w:rPr>
              <w:instrText xml:space="preserve"> MERGEFIELD  ${e.institution}  \* MERGEFORMAT </w:instrTex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separate"/>
            </w:r>
            <w:r w:rsidR="0015792D">
              <w:rPr>
                <w:rFonts w:ascii="Calibri" w:hAnsi="Calibri" w:cs="Calibri"/>
                <w:noProof/>
                <w:sz w:val="28"/>
                <w:szCs w:val="28"/>
              </w:rPr>
              <w:t>«${e.institution}»</w:t>
            </w:r>
            <w:r w:rsidR="0015792D">
              <w:rPr>
                <w:rFonts w:ascii="Calibri" w:hAnsi="Calibri" w:cs="Calibri"/>
                <w:sz w:val="28"/>
                <w:szCs w:val="28"/>
              </w:rPr>
              <w:fldChar w:fldCharType="end"/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:rsidR="0015792D" w:rsidRDefault="0015792D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${e.levelOfEducation}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«${e.levelOfEducation}»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${e.title}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«${e.title}»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</w:p>
          <w:p w:rsidR="0015792D" w:rsidRDefault="0015792D" w:rsidP="0015792D">
            <w:pPr>
              <w:pStyle w:val="Experience"/>
              <w:numPr>
                <w:ilvl w:val="0"/>
                <w:numId w:val="4"/>
              </w:numPr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t xml:space="preserve">GPA : </w:t>
            </w:r>
            <w:r>
              <w:rPr>
                <w:rStyle w:val="Strong"/>
                <w:rFonts w:ascii="Calibri" w:hAnsi="Calibri" w:cs="Calibri"/>
              </w:rPr>
              <w:fldChar w:fldCharType="begin"/>
            </w:r>
            <w:r>
              <w:rPr>
                <w:rStyle w:val="Strong"/>
                <w:rFonts w:ascii="Calibri" w:hAnsi="Calibri" w:cs="Calibri"/>
              </w:rPr>
              <w:instrText xml:space="preserve"> MERGEFIELD  ${e.averageGrade}  \* MERGEFORMAT </w:instrText>
            </w:r>
            <w:r>
              <w:rPr>
                <w:rStyle w:val="Strong"/>
                <w:rFonts w:ascii="Calibri" w:hAnsi="Calibri" w:cs="Calibri"/>
              </w:rPr>
              <w:fldChar w:fldCharType="separate"/>
            </w:r>
            <w:r>
              <w:rPr>
                <w:rStyle w:val="Strong"/>
                <w:rFonts w:ascii="Calibri" w:hAnsi="Calibri" w:cs="Calibri"/>
                <w:noProof/>
              </w:rPr>
              <w:t>«${e.averageGrade}»</w:t>
            </w:r>
            <w:r>
              <w:rPr>
                <w:rStyle w:val="Strong"/>
                <w:rFonts w:ascii="Calibri" w:hAnsi="Calibri" w:cs="Calibri"/>
              </w:rPr>
              <w:fldChar w:fldCharType="end"/>
            </w:r>
          </w:p>
          <w:p w:rsidR="00152346" w:rsidRPr="00315115" w:rsidRDefault="00152346" w:rsidP="00152346">
            <w:pPr>
              <w:pStyle w:val="Experience"/>
            </w:pPr>
            <w:fldSimple w:instr=" MERGEFIELD  #end  \* MERGEFORMAT "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«#end»</w:t>
              </w:r>
            </w:fldSimple>
          </w:p>
          <w:p w:rsidR="003D1B71" w:rsidRPr="00740017" w:rsidRDefault="003D1B71" w:rsidP="0015234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56708E" w:rsidRDefault="003D1B71" w:rsidP="00AE6AFC">
            <w:pPr>
              <w:rPr>
                <w:rFonts w:ascii="Calibri" w:hAnsi="Calibri" w:cs="Calibr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group w14:anchorId="363A7FF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${cand.address}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«${cand.address}»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group w14:anchorId="60E943F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${cand.phone}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«${cand.phone}»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group w14:anchorId="034F85C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B0488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instrText xml:space="preserve"> MERGEFIELD  ${cand.email}  \* MERGEFORMAT </w:instrTex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«${cand.email}»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663" w:rsidRDefault="00721663" w:rsidP="00590471">
      <w:r>
        <w:separator/>
      </w:r>
    </w:p>
  </w:endnote>
  <w:endnote w:type="continuationSeparator" w:id="0">
    <w:p w:rsidR="00721663" w:rsidRDefault="0072166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663" w:rsidRDefault="00721663" w:rsidP="00590471">
      <w:r>
        <w:separator/>
      </w:r>
    </w:p>
  </w:footnote>
  <w:footnote w:type="continuationSeparator" w:id="0">
    <w:p w:rsidR="00721663" w:rsidRDefault="0072166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group w14:anchorId="629BDDE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568F1"/>
    <w:rsid w:val="00060042"/>
    <w:rsid w:val="0008685D"/>
    <w:rsid w:val="00090860"/>
    <w:rsid w:val="000D3D01"/>
    <w:rsid w:val="001106DA"/>
    <w:rsid w:val="00112FD7"/>
    <w:rsid w:val="00150ABD"/>
    <w:rsid w:val="00152346"/>
    <w:rsid w:val="0015792D"/>
    <w:rsid w:val="001946FC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D030A"/>
    <w:rsid w:val="004E158A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6466C"/>
    <w:rsid w:val="00B81309"/>
    <w:rsid w:val="00BB1B5D"/>
    <w:rsid w:val="00BC22C7"/>
    <w:rsid w:val="00BD195A"/>
    <w:rsid w:val="00C07240"/>
    <w:rsid w:val="00C14078"/>
    <w:rsid w:val="00C9382A"/>
    <w:rsid w:val="00CE1E3D"/>
    <w:rsid w:val="00D053FA"/>
    <w:rsid w:val="00DC3F0A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5B3D9869CE9454EB9A770EECC9FC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ABE1-657C-4E34-A39F-6BCD824DC4F0}"/>
      </w:docPartPr>
      <w:docPartBody>
        <w:p w:rsidR="00691173" w:rsidRDefault="008B6C20">
          <w:pPr>
            <w:pStyle w:val="25B3D9869CE9454EB9A770EECC9FC0E2"/>
          </w:pPr>
          <w:r w:rsidRPr="00AC6C7E">
            <w:t>Experience</w:t>
          </w:r>
        </w:p>
      </w:docPartBody>
    </w:docPart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19F1D7147A422DB1688C6801E209EB">
    <w:name w:val="9719F1D7147A422DB1688C6801E209EB"/>
  </w:style>
  <w:style w:type="paragraph" w:customStyle="1" w:styleId="7A4B5F2D49064A7A8DC6CCA842706366">
    <w:name w:val="7A4B5F2D49064A7A8DC6CCA842706366"/>
  </w:style>
  <w:style w:type="paragraph" w:customStyle="1" w:styleId="25B3D9869CE9454EB9A770EECC9FC0E2">
    <w:name w:val="25B3D9869CE9454EB9A770EECC9FC0E2"/>
  </w:style>
  <w:style w:type="paragraph" w:customStyle="1" w:styleId="5AB7321F85644EEE9702E24D76AB84D2">
    <w:name w:val="5AB7321F85644EEE9702E24D76AB84D2"/>
  </w:style>
  <w:style w:type="paragraph" w:customStyle="1" w:styleId="9A1C8CE2A7044C5A88429E865A77F9CB">
    <w:name w:val="9A1C8CE2A7044C5A88429E865A77F9CB"/>
  </w:style>
  <w:style w:type="paragraph" w:customStyle="1" w:styleId="97B7AFE5B8CD400981319965FE72DE43">
    <w:name w:val="97B7AFE5B8CD400981319965FE72DE43"/>
  </w:style>
  <w:style w:type="paragraph" w:customStyle="1" w:styleId="5C822899B1A44F20A21B5D1D5C0D9F57">
    <w:name w:val="5C822899B1A44F20A21B5D1D5C0D9F57"/>
  </w:style>
  <w:style w:type="paragraph" w:customStyle="1" w:styleId="B6DE7E426EF54037986012C0038BE05B">
    <w:name w:val="B6DE7E426EF54037986012C0038BE05B"/>
  </w:style>
  <w:style w:type="paragraph" w:customStyle="1" w:styleId="C9389415861745208CFA0F223C2E3A24">
    <w:name w:val="C9389415861745208CFA0F223C2E3A24"/>
  </w:style>
  <w:style w:type="paragraph" w:customStyle="1" w:styleId="7E37AC047B9D4A7C8C927685343B8A02">
    <w:name w:val="7E37AC047B9D4A7C8C927685343B8A02"/>
  </w:style>
  <w:style w:type="paragraph" w:customStyle="1" w:styleId="6AC5D5CF8A884A818B3F7D7A364F2206">
    <w:name w:val="6AC5D5CF8A884A818B3F7D7A364F2206"/>
  </w:style>
  <w:style w:type="paragraph" w:customStyle="1" w:styleId="454AC45E968545A5861BD04D705258ED">
    <w:name w:val="454AC45E968545A5861BD04D705258ED"/>
  </w:style>
  <w:style w:type="paragraph" w:customStyle="1" w:styleId="B8F46197194947C4A2B3D6962F35B12E">
    <w:name w:val="B8F46197194947C4A2B3D6962F35B12E"/>
  </w:style>
  <w:style w:type="paragraph" w:customStyle="1" w:styleId="F65270DE34D441E397098B3BE518D31B">
    <w:name w:val="F65270DE34D441E397098B3BE518D31B"/>
  </w:style>
  <w:style w:type="paragraph" w:customStyle="1" w:styleId="0AEC3E8B8A9D4A1BA1A6161EC1505CE6">
    <w:name w:val="0AEC3E8B8A9D4A1BA1A6161EC1505CE6"/>
  </w:style>
  <w:style w:type="paragraph" w:customStyle="1" w:styleId="CA21949CE8614E7AA3B19E963D9EEDA0">
    <w:name w:val="CA21949CE8614E7AA3B19E963D9EEDA0"/>
  </w:style>
  <w:style w:type="paragraph" w:customStyle="1" w:styleId="109D29517E0648B6976A50F820D9988A">
    <w:name w:val="109D29517E0648B6976A50F820D9988A"/>
  </w:style>
  <w:style w:type="paragraph" w:customStyle="1" w:styleId="EAB7E997A12245D4BEFF8DD9FFC52543">
    <w:name w:val="EAB7E997A12245D4BEFF8DD9FFC52543"/>
  </w:style>
  <w:style w:type="paragraph" w:customStyle="1" w:styleId="908A72D3F5564F6DAF3FF66F8B999960">
    <w:name w:val="908A72D3F5564F6DAF3FF66F8B999960"/>
  </w:style>
  <w:style w:type="paragraph" w:customStyle="1" w:styleId="F276FE1EAC334CA08E5386C5ED016EBB">
    <w:name w:val="F276FE1EAC334CA08E5386C5ED016EBB"/>
  </w:style>
  <w:style w:type="paragraph" w:customStyle="1" w:styleId="A1DF7D9A68534985810192865CC46DF5">
    <w:name w:val="A1DF7D9A68534985810192865CC46DF5"/>
  </w:style>
  <w:style w:type="paragraph" w:customStyle="1" w:styleId="95E56CC19D8B4CAF83042E3559A9DD21">
    <w:name w:val="95E56CC19D8B4CAF83042E3559A9DD21"/>
  </w:style>
  <w:style w:type="paragraph" w:customStyle="1" w:styleId="85E78427AA894593BD768775A77D2F25">
    <w:name w:val="85E78427AA894593BD768775A77D2F25"/>
  </w:style>
  <w:style w:type="paragraph" w:customStyle="1" w:styleId="438FBFDE43BD4C7D9C86B35438A1432B">
    <w:name w:val="438FBFDE43BD4C7D9C86B35438A1432B"/>
  </w:style>
  <w:style w:type="paragraph" w:customStyle="1" w:styleId="48C9ADE987FB428E8BC3460F9F95EE9E">
    <w:name w:val="48C9ADE987FB428E8BC3460F9F95EE9E"/>
  </w:style>
  <w:style w:type="paragraph" w:customStyle="1" w:styleId="AD95D1656BB643CB8DD0C7DC09BD34F3">
    <w:name w:val="AD95D1656BB643CB8DD0C7DC09BD34F3"/>
  </w:style>
  <w:style w:type="paragraph" w:customStyle="1" w:styleId="307C01293D46465F920739CA0D521F6F">
    <w:name w:val="307C01293D46465F920739CA0D521F6F"/>
  </w:style>
  <w:style w:type="paragraph" w:customStyle="1" w:styleId="281F32B896854E73966A83CB38FD708B">
    <w:name w:val="281F32B896854E73966A83CB38FD708B"/>
  </w:style>
  <w:style w:type="paragraph" w:customStyle="1" w:styleId="87B013752E2346B9A725276E9B8DC6CA">
    <w:name w:val="87B013752E2346B9A725276E9B8DC6CA"/>
  </w:style>
  <w:style w:type="paragraph" w:customStyle="1" w:styleId="93355F7979314B75834DBCEC6A13D50B">
    <w:name w:val="93355F7979314B75834DBCEC6A13D50B"/>
  </w:style>
  <w:style w:type="paragraph" w:customStyle="1" w:styleId="25A103A17569476D89D7555237AEB246">
    <w:name w:val="25A103A17569476D89D7555237AEB246"/>
  </w:style>
  <w:style w:type="paragraph" w:customStyle="1" w:styleId="EA12A8260AD14AA4B66F56E16EF62FB5">
    <w:name w:val="EA12A8260AD14AA4B66F56E16EF62FB5"/>
  </w:style>
  <w:style w:type="paragraph" w:customStyle="1" w:styleId="DA4E9916776D4A34B4BE09E127F84E78">
    <w:name w:val="DA4E9916776D4A34B4BE09E127F84E7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FE0130170F4BEB84C444308F127565">
    <w:name w:val="96FE0130170F4BEB84C444308F127565"/>
  </w:style>
  <w:style w:type="paragraph" w:customStyle="1" w:styleId="61C30D38F42140089911CFACFC4BB72B">
    <w:name w:val="61C30D38F42140089911CFACFC4BB72B"/>
    <w:rsid w:val="004954B7"/>
  </w:style>
  <w:style w:type="paragraph" w:customStyle="1" w:styleId="13574AD6C8024B0EBAC3EEF7BD48275C">
    <w:name w:val="13574AD6C8024B0EBAC3EEF7BD48275C"/>
    <w:rsid w:val="004954B7"/>
  </w:style>
  <w:style w:type="paragraph" w:customStyle="1" w:styleId="FD11E649F15F4C9897F0EF7731A46EDE">
    <w:name w:val="FD11E649F15F4C9897F0EF7731A46EDE"/>
    <w:rsid w:val="004954B7"/>
  </w:style>
  <w:style w:type="paragraph" w:customStyle="1" w:styleId="178789F850774019A13B62E883F6D787">
    <w:name w:val="178789F850774019A13B62E883F6D787"/>
    <w:rsid w:val="004954B7"/>
  </w:style>
  <w:style w:type="paragraph" w:customStyle="1" w:styleId="00FC67C96FF342569EBFF567BE9B2DEA">
    <w:name w:val="00FC67C96FF342569EBFF567BE9B2DEA"/>
    <w:rsid w:val="004954B7"/>
  </w:style>
  <w:style w:type="paragraph" w:customStyle="1" w:styleId="73A6F306FB6848BBAD2BE446A43CBDAB">
    <w:name w:val="73A6F306FB6848BBAD2BE446A43CBDAB"/>
    <w:rsid w:val="004954B7"/>
  </w:style>
  <w:style w:type="paragraph" w:customStyle="1" w:styleId="D1306062C34C45D3AA27547B5260C582">
    <w:name w:val="D1306062C34C45D3AA27547B5260C582"/>
    <w:rsid w:val="004954B7"/>
  </w:style>
  <w:style w:type="paragraph" w:customStyle="1" w:styleId="CB6EE1458F0C41F58C35B1A7F1776099">
    <w:name w:val="CB6EE1458F0C41F58C35B1A7F1776099"/>
    <w:rsid w:val="004954B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19F1D7147A422DB1688C6801E209EB">
    <w:name w:val="9719F1D7147A422DB1688C6801E209EB"/>
  </w:style>
  <w:style w:type="paragraph" w:customStyle="1" w:styleId="7A4B5F2D49064A7A8DC6CCA842706366">
    <w:name w:val="7A4B5F2D49064A7A8DC6CCA842706366"/>
  </w:style>
  <w:style w:type="paragraph" w:customStyle="1" w:styleId="25B3D9869CE9454EB9A770EECC9FC0E2">
    <w:name w:val="25B3D9869CE9454EB9A770EECC9FC0E2"/>
  </w:style>
  <w:style w:type="paragraph" w:customStyle="1" w:styleId="5AB7321F85644EEE9702E24D76AB84D2">
    <w:name w:val="5AB7321F85644EEE9702E24D76AB84D2"/>
  </w:style>
  <w:style w:type="paragraph" w:customStyle="1" w:styleId="9A1C8CE2A7044C5A88429E865A77F9CB">
    <w:name w:val="9A1C8CE2A7044C5A88429E865A77F9CB"/>
  </w:style>
  <w:style w:type="paragraph" w:customStyle="1" w:styleId="97B7AFE5B8CD400981319965FE72DE43">
    <w:name w:val="97B7AFE5B8CD400981319965FE72DE43"/>
  </w:style>
  <w:style w:type="paragraph" w:customStyle="1" w:styleId="5C822899B1A44F20A21B5D1D5C0D9F57">
    <w:name w:val="5C822899B1A44F20A21B5D1D5C0D9F57"/>
  </w:style>
  <w:style w:type="paragraph" w:customStyle="1" w:styleId="B6DE7E426EF54037986012C0038BE05B">
    <w:name w:val="B6DE7E426EF54037986012C0038BE05B"/>
  </w:style>
  <w:style w:type="paragraph" w:customStyle="1" w:styleId="C9389415861745208CFA0F223C2E3A24">
    <w:name w:val="C9389415861745208CFA0F223C2E3A24"/>
  </w:style>
  <w:style w:type="paragraph" w:customStyle="1" w:styleId="7E37AC047B9D4A7C8C927685343B8A02">
    <w:name w:val="7E37AC047B9D4A7C8C927685343B8A02"/>
  </w:style>
  <w:style w:type="paragraph" w:customStyle="1" w:styleId="6AC5D5CF8A884A818B3F7D7A364F2206">
    <w:name w:val="6AC5D5CF8A884A818B3F7D7A364F2206"/>
  </w:style>
  <w:style w:type="paragraph" w:customStyle="1" w:styleId="454AC45E968545A5861BD04D705258ED">
    <w:name w:val="454AC45E968545A5861BD04D705258ED"/>
  </w:style>
  <w:style w:type="paragraph" w:customStyle="1" w:styleId="B8F46197194947C4A2B3D6962F35B12E">
    <w:name w:val="B8F46197194947C4A2B3D6962F35B12E"/>
  </w:style>
  <w:style w:type="paragraph" w:customStyle="1" w:styleId="F65270DE34D441E397098B3BE518D31B">
    <w:name w:val="F65270DE34D441E397098B3BE518D31B"/>
  </w:style>
  <w:style w:type="paragraph" w:customStyle="1" w:styleId="0AEC3E8B8A9D4A1BA1A6161EC1505CE6">
    <w:name w:val="0AEC3E8B8A9D4A1BA1A6161EC1505CE6"/>
  </w:style>
  <w:style w:type="paragraph" w:customStyle="1" w:styleId="CA21949CE8614E7AA3B19E963D9EEDA0">
    <w:name w:val="CA21949CE8614E7AA3B19E963D9EEDA0"/>
  </w:style>
  <w:style w:type="paragraph" w:customStyle="1" w:styleId="109D29517E0648B6976A50F820D9988A">
    <w:name w:val="109D29517E0648B6976A50F820D9988A"/>
  </w:style>
  <w:style w:type="paragraph" w:customStyle="1" w:styleId="EAB7E997A12245D4BEFF8DD9FFC52543">
    <w:name w:val="EAB7E997A12245D4BEFF8DD9FFC52543"/>
  </w:style>
  <w:style w:type="paragraph" w:customStyle="1" w:styleId="908A72D3F5564F6DAF3FF66F8B999960">
    <w:name w:val="908A72D3F5564F6DAF3FF66F8B999960"/>
  </w:style>
  <w:style w:type="paragraph" w:customStyle="1" w:styleId="F276FE1EAC334CA08E5386C5ED016EBB">
    <w:name w:val="F276FE1EAC334CA08E5386C5ED016EBB"/>
  </w:style>
  <w:style w:type="paragraph" w:customStyle="1" w:styleId="A1DF7D9A68534985810192865CC46DF5">
    <w:name w:val="A1DF7D9A68534985810192865CC46DF5"/>
  </w:style>
  <w:style w:type="paragraph" w:customStyle="1" w:styleId="95E56CC19D8B4CAF83042E3559A9DD21">
    <w:name w:val="95E56CC19D8B4CAF83042E3559A9DD21"/>
  </w:style>
  <w:style w:type="paragraph" w:customStyle="1" w:styleId="85E78427AA894593BD768775A77D2F25">
    <w:name w:val="85E78427AA894593BD768775A77D2F25"/>
  </w:style>
  <w:style w:type="paragraph" w:customStyle="1" w:styleId="438FBFDE43BD4C7D9C86B35438A1432B">
    <w:name w:val="438FBFDE43BD4C7D9C86B35438A1432B"/>
  </w:style>
  <w:style w:type="paragraph" w:customStyle="1" w:styleId="48C9ADE987FB428E8BC3460F9F95EE9E">
    <w:name w:val="48C9ADE987FB428E8BC3460F9F95EE9E"/>
  </w:style>
  <w:style w:type="paragraph" w:customStyle="1" w:styleId="AD95D1656BB643CB8DD0C7DC09BD34F3">
    <w:name w:val="AD95D1656BB643CB8DD0C7DC09BD34F3"/>
  </w:style>
  <w:style w:type="paragraph" w:customStyle="1" w:styleId="307C01293D46465F920739CA0D521F6F">
    <w:name w:val="307C01293D46465F920739CA0D521F6F"/>
  </w:style>
  <w:style w:type="paragraph" w:customStyle="1" w:styleId="281F32B896854E73966A83CB38FD708B">
    <w:name w:val="281F32B896854E73966A83CB38FD708B"/>
  </w:style>
  <w:style w:type="paragraph" w:customStyle="1" w:styleId="87B013752E2346B9A725276E9B8DC6CA">
    <w:name w:val="87B013752E2346B9A725276E9B8DC6CA"/>
  </w:style>
  <w:style w:type="paragraph" w:customStyle="1" w:styleId="93355F7979314B75834DBCEC6A13D50B">
    <w:name w:val="93355F7979314B75834DBCEC6A13D50B"/>
  </w:style>
  <w:style w:type="paragraph" w:customStyle="1" w:styleId="25A103A17569476D89D7555237AEB246">
    <w:name w:val="25A103A17569476D89D7555237AEB246"/>
  </w:style>
  <w:style w:type="paragraph" w:customStyle="1" w:styleId="EA12A8260AD14AA4B66F56E16EF62FB5">
    <w:name w:val="EA12A8260AD14AA4B66F56E16EF62FB5"/>
  </w:style>
  <w:style w:type="paragraph" w:customStyle="1" w:styleId="DA4E9916776D4A34B4BE09E127F84E78">
    <w:name w:val="DA4E9916776D4A34B4BE09E127F84E7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FE0130170F4BEB84C444308F127565">
    <w:name w:val="96FE0130170F4BEB84C444308F127565"/>
  </w:style>
  <w:style w:type="paragraph" w:customStyle="1" w:styleId="61C30D38F42140089911CFACFC4BB72B">
    <w:name w:val="61C30D38F42140089911CFACFC4BB72B"/>
    <w:rsid w:val="004954B7"/>
  </w:style>
  <w:style w:type="paragraph" w:customStyle="1" w:styleId="13574AD6C8024B0EBAC3EEF7BD48275C">
    <w:name w:val="13574AD6C8024B0EBAC3EEF7BD48275C"/>
    <w:rsid w:val="004954B7"/>
  </w:style>
  <w:style w:type="paragraph" w:customStyle="1" w:styleId="FD11E649F15F4C9897F0EF7731A46EDE">
    <w:name w:val="FD11E649F15F4C9897F0EF7731A46EDE"/>
    <w:rsid w:val="004954B7"/>
  </w:style>
  <w:style w:type="paragraph" w:customStyle="1" w:styleId="178789F850774019A13B62E883F6D787">
    <w:name w:val="178789F850774019A13B62E883F6D787"/>
    <w:rsid w:val="004954B7"/>
  </w:style>
  <w:style w:type="paragraph" w:customStyle="1" w:styleId="00FC67C96FF342569EBFF567BE9B2DEA">
    <w:name w:val="00FC67C96FF342569EBFF567BE9B2DEA"/>
    <w:rsid w:val="004954B7"/>
  </w:style>
  <w:style w:type="paragraph" w:customStyle="1" w:styleId="73A6F306FB6848BBAD2BE446A43CBDAB">
    <w:name w:val="73A6F306FB6848BBAD2BE446A43CBDAB"/>
    <w:rsid w:val="004954B7"/>
  </w:style>
  <w:style w:type="paragraph" w:customStyle="1" w:styleId="D1306062C34C45D3AA27547B5260C582">
    <w:name w:val="D1306062C34C45D3AA27547B5260C582"/>
    <w:rsid w:val="004954B7"/>
  </w:style>
  <w:style w:type="paragraph" w:customStyle="1" w:styleId="CB6EE1458F0C41F58C35B1A7F1776099">
    <w:name w:val="CB6EE1458F0C41F58C35B1A7F1776099"/>
    <w:rsid w:val="004954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2022-12-29T17:19:00Z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