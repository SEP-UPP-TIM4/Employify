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:rsidR="003D1B71" w:rsidRDefault="001F6AB4" w:rsidP="003D1B71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  <w:lang w:val="sr-Cyrl-RS" w:eastAsia="sr-Cyrl-RS"/>
              </w:rPr>
              <w:drawing>
                <wp:inline distT="0" distB="0" distL="0" distR="0">
                  <wp:extent cx="2103120" cy="2120053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Lovepik_com-450044991-Vector_Edit_Profile_Icon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6304" cy="2143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:rsidR="003D1B71" w:rsidRPr="0056708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:rsidR="00315115" w:rsidRDefault="00B81309" w:rsidP="001F6AB4">
            <w:pPr>
              <w:pStyle w:val="Title"/>
              <w:rPr>
                <w:rFonts w:ascii="Times New Roman" w:hAnsi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/>
                <w:noProof/>
                <w:sz w:val="28"/>
                <w:szCs w:val="28"/>
              </w:rPr>
              <w:instrText xml:space="preserve"> MERGEFIELD  ${cand.firstName}  \* MERGEFORMAT </w:instrText>
            </w:r>
            <w:r>
              <w:rPr>
                <w:rFonts w:ascii="Times New Roman" w:hAnsi="Times New Roman"/>
                <w:noProof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sz w:val="28"/>
                <w:szCs w:val="28"/>
              </w:rPr>
              <w:t>«${cand.firstName}»</w:t>
            </w:r>
            <w:r>
              <w:rPr>
                <w:rFonts w:ascii="Times New Roman" w:hAnsi="Times New Roman"/>
                <w:noProof/>
                <w:sz w:val="28"/>
                <w:szCs w:val="28"/>
              </w:rPr>
              <w:fldChar w:fldCharType="end"/>
            </w:r>
            <w:r w:rsidR="003D1B71" w:rsidRPr="00310F17">
              <w:br/>
            </w:r>
            <w:r>
              <w:rPr>
                <w:rFonts w:ascii="Times New Roman" w:hAnsi="Times New Roman"/>
                <w:noProof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/>
                <w:noProof/>
                <w:sz w:val="28"/>
                <w:szCs w:val="28"/>
              </w:rPr>
              <w:instrText xml:space="preserve"> MERGEFIELD  ${cand.lastName}  \* MERGEFORMAT </w:instrText>
            </w:r>
            <w:r>
              <w:rPr>
                <w:rFonts w:ascii="Times New Roman" w:hAnsi="Times New Roman"/>
                <w:noProof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sz w:val="28"/>
                <w:szCs w:val="28"/>
              </w:rPr>
              <w:t>«${cand.lastName}»</w:t>
            </w:r>
            <w:r>
              <w:rPr>
                <w:rFonts w:ascii="Times New Roman" w:hAnsi="Times New Roman"/>
                <w:noProof/>
                <w:sz w:val="28"/>
                <w:szCs w:val="28"/>
              </w:rPr>
              <w:fldChar w:fldCharType="end"/>
            </w:r>
          </w:p>
          <w:p w:rsidR="001F6AB4" w:rsidRPr="001F6AB4" w:rsidRDefault="001F6AB4" w:rsidP="001F6AB4">
            <w:fldSimple w:instr=" MERGEFIELD  ${cand.jobTitle}  \* MERGEFORMAT ">
              <w:r>
                <w:rPr>
                  <w:noProof/>
                </w:rPr>
                <w:t>«${cand.jobTitle}»</w:t>
              </w:r>
            </w:fldSimple>
            <w:r>
              <w:t xml:space="preserve"> with </w:t>
            </w:r>
            <w:fldSimple w:instr=" MERGEFIELD  ${cand.yearsOfExperience}  \* MERGEFORMAT ">
              <w:r>
                <w:rPr>
                  <w:noProof/>
                </w:rPr>
                <w:t>«${cand.yearsOfExperience}»</w:t>
              </w:r>
            </w:fldSimple>
            <w:r>
              <w:t xml:space="preserve"> years of professional experience is looking for a new position in the field of </w:t>
            </w:r>
            <w:fldSimple w:instr=" MERGEFIELD  ${cand.fieldOfExpertise}  \* MERGEFORMAT ">
              <w:r>
                <w:rPr>
                  <w:noProof/>
                </w:rPr>
                <w:t>«${cand.fieldOfExpertise}»</w:t>
              </w:r>
            </w:fldSimple>
          </w:p>
        </w:tc>
      </w:tr>
      <w:tr w:rsidR="003D1B71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:rsidR="003D1B71" w:rsidRDefault="003D1B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sdt>
            <w:sdtPr>
              <w:rPr>
                <w:rFonts w:ascii="Calibri" w:hAnsi="Calibri" w:cs="Calibri"/>
                <w:color w:val="0072C7"/>
              </w:rPr>
              <w:id w:val="1196195576"/>
              <w:placeholder>
                <w:docPart w:val="25B3D9869CE9454EB9A770EECC9FC0E2"/>
              </w:placeholder>
              <w:temporary/>
              <w:showingPlcHdr/>
            </w:sdtPr>
            <w:sdtEndPr/>
            <w:sdtContent>
              <w:p w:rsidR="003D1B71" w:rsidRDefault="003D1B71" w:rsidP="00AC6C7E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Experience</w:t>
                </w:r>
              </w:p>
            </w:sdtContent>
          </w:sdt>
          <w:p w:rsidR="00E370AF" w:rsidRDefault="00BA66D7" w:rsidP="00E370AF">
            <w:pPr>
              <w:tabs>
                <w:tab w:val="left" w:pos="1440"/>
                <w:tab w:val="left" w:pos="5400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fldChar w:fldCharType="begin"/>
            </w:r>
            <w:r>
              <w:instrText xml:space="preserve"> MERGEFIELD  "#foreach(${e} in ${cand.experience})"  \* MERGEFORMAT </w:instrText>
            </w:r>
            <w:r>
              <w:fldChar w:fldCharType="separate"/>
            </w:r>
            <w:r w:rsidR="004D030A">
              <w:rPr>
                <w:noProof/>
              </w:rPr>
              <w:t>«#foreach(${e} in ${cand.experience})»</w:t>
            </w:r>
            <w:r>
              <w:rPr>
                <w:noProof/>
              </w:rPr>
              <w:fldChar w:fldCharType="end"/>
            </w:r>
          </w:p>
          <w:p w:rsidR="004D030A" w:rsidRDefault="004D030A" w:rsidP="00315115">
            <w:pPr>
              <w:pStyle w:val="Experience"/>
              <w:rPr>
                <w:rFonts w:eastAsia="Times New Roman" w:cs="Times New Roman"/>
                <w:szCs w:val="22"/>
              </w:rPr>
            </w:pPr>
            <w:r>
              <w:rPr>
                <w:rFonts w:eastAsia="Times New Roman" w:cs="Times New Roman"/>
                <w:szCs w:val="22"/>
              </w:rPr>
              <w:t>[</w:t>
            </w:r>
            <w:r>
              <w:rPr>
                <w:rFonts w:eastAsia="Times New Roman" w:cs="Times New Roman"/>
                <w:szCs w:val="22"/>
              </w:rPr>
              <w:fldChar w:fldCharType="begin"/>
            </w:r>
            <w:r>
              <w:rPr>
                <w:rFonts w:eastAsia="Times New Roman" w:cs="Times New Roman"/>
                <w:szCs w:val="22"/>
              </w:rPr>
              <w:instrText xml:space="preserve"> MERGEFIELD  ${e.startYear}  \* MERGEFORMAT </w:instrText>
            </w:r>
            <w:r>
              <w:rPr>
                <w:rFonts w:eastAsia="Times New Roman" w:cs="Times New Roman"/>
                <w:szCs w:val="22"/>
              </w:rPr>
              <w:fldChar w:fldCharType="separate"/>
            </w:r>
            <w:r>
              <w:rPr>
                <w:rFonts w:eastAsia="Times New Roman" w:cs="Times New Roman"/>
                <w:noProof/>
                <w:szCs w:val="22"/>
              </w:rPr>
              <w:t>«${e.startYear}»</w:t>
            </w:r>
            <w:r>
              <w:rPr>
                <w:rFonts w:eastAsia="Times New Roman" w:cs="Times New Roman"/>
                <w:szCs w:val="22"/>
              </w:rPr>
              <w:fldChar w:fldCharType="end"/>
            </w:r>
            <w:r>
              <w:rPr>
                <w:rFonts w:eastAsia="Times New Roman" w:cs="Times New Roman"/>
                <w:szCs w:val="22"/>
              </w:rPr>
              <w:t xml:space="preserve"> – </w:t>
            </w:r>
            <w:r>
              <w:rPr>
                <w:rFonts w:eastAsia="Times New Roman" w:cs="Times New Roman"/>
                <w:szCs w:val="22"/>
              </w:rPr>
              <w:fldChar w:fldCharType="begin"/>
            </w:r>
            <w:r>
              <w:rPr>
                <w:rFonts w:eastAsia="Times New Roman" w:cs="Times New Roman"/>
                <w:szCs w:val="22"/>
              </w:rPr>
              <w:instrText xml:space="preserve"> MERGEFIELD  ${e.endYear}  \* MERGEFORMAT </w:instrText>
            </w:r>
            <w:r>
              <w:rPr>
                <w:rFonts w:eastAsia="Times New Roman" w:cs="Times New Roman"/>
                <w:szCs w:val="22"/>
              </w:rPr>
              <w:fldChar w:fldCharType="separate"/>
            </w:r>
            <w:r>
              <w:rPr>
                <w:rFonts w:eastAsia="Times New Roman" w:cs="Times New Roman"/>
                <w:noProof/>
                <w:szCs w:val="22"/>
              </w:rPr>
              <w:t>«${e.endYear}»</w:t>
            </w:r>
            <w:r>
              <w:rPr>
                <w:rFonts w:eastAsia="Times New Roman" w:cs="Times New Roman"/>
                <w:szCs w:val="22"/>
              </w:rPr>
              <w:fldChar w:fldCharType="end"/>
            </w:r>
            <w:r>
              <w:rPr>
                <w:rFonts w:eastAsia="Times New Roman" w:cs="Times New Roman"/>
                <w:szCs w:val="22"/>
              </w:rPr>
              <w:t>]</w:t>
            </w:r>
          </w:p>
          <w:p w:rsidR="003D1B71" w:rsidRPr="00315115" w:rsidRDefault="00B03EC2" w:rsidP="00315115">
            <w:pPr>
              <w:pStyle w:val="Experience"/>
            </w:pPr>
            <w:r>
              <w:rPr>
                <w:rFonts w:ascii="Calibri" w:hAnsi="Calibri" w:cs="Calibri"/>
                <w:sz w:val="28"/>
                <w:szCs w:val="28"/>
              </w:rPr>
              <w:t>[</w:t>
            </w:r>
            <w:r w:rsidR="004D030A">
              <w:rPr>
                <w:rFonts w:ascii="Calibri" w:hAnsi="Calibri" w:cs="Calibri"/>
                <w:sz w:val="28"/>
                <w:szCs w:val="28"/>
              </w:rPr>
              <w:fldChar w:fldCharType="begin"/>
            </w:r>
            <w:r w:rsidR="004D030A">
              <w:rPr>
                <w:rFonts w:ascii="Calibri" w:hAnsi="Calibri" w:cs="Calibri"/>
                <w:sz w:val="28"/>
                <w:szCs w:val="28"/>
              </w:rPr>
              <w:instrText xml:space="preserve"> MERGEFIELD  ${e.workingPosition}  \* MERGEFORMAT </w:instrText>
            </w:r>
            <w:r w:rsidR="004D030A">
              <w:rPr>
                <w:rFonts w:ascii="Calibri" w:hAnsi="Calibri" w:cs="Calibri"/>
                <w:sz w:val="28"/>
                <w:szCs w:val="28"/>
              </w:rPr>
              <w:fldChar w:fldCharType="separate"/>
            </w:r>
            <w:r w:rsidR="004D030A">
              <w:rPr>
                <w:rFonts w:ascii="Calibri" w:hAnsi="Calibri" w:cs="Calibri"/>
                <w:noProof/>
                <w:sz w:val="28"/>
                <w:szCs w:val="28"/>
              </w:rPr>
              <w:t>«${e.workingPosition}»</w:t>
            </w:r>
            <w:r w:rsidR="004D030A">
              <w:rPr>
                <w:rFonts w:ascii="Calibri" w:hAnsi="Calibri" w:cs="Calibri"/>
                <w:sz w:val="28"/>
                <w:szCs w:val="28"/>
              </w:rPr>
              <w:fldChar w:fldCharType="end"/>
            </w:r>
            <w:r>
              <w:rPr>
                <w:rFonts w:ascii="Calibri" w:hAnsi="Calibri" w:cs="Calibri"/>
                <w:sz w:val="28"/>
                <w:szCs w:val="28"/>
              </w:rPr>
              <w:t>]</w:t>
            </w:r>
            <w:r w:rsidR="00315115" w:rsidRPr="00740017">
              <w:rPr>
                <w:rStyle w:val="Strong"/>
                <w:rFonts w:ascii="Calibri" w:hAnsi="Calibri" w:cs="Calibri"/>
              </w:rPr>
              <w:t>•</w:t>
            </w:r>
            <w:r>
              <w:rPr>
                <w:rStyle w:val="Strong"/>
                <w:rFonts w:ascii="Calibri" w:hAnsi="Calibri" w:cs="Calibri"/>
              </w:rPr>
              <w:t xml:space="preserve"> </w:t>
            </w:r>
            <w:r w:rsidRPr="00B03EC2">
              <w:rPr>
                <w:rStyle w:val="Strong"/>
                <w:rFonts w:ascii="Calibri" w:hAnsi="Calibri" w:cs="Calibri"/>
                <w:b w:val="0"/>
                <w:color w:val="auto"/>
                <w:sz w:val="28"/>
                <w:szCs w:val="28"/>
              </w:rPr>
              <w:t>[</w:t>
            </w:r>
            <w:r w:rsidR="004D030A">
              <w:rPr>
                <w:rFonts w:ascii="Calibri" w:hAnsi="Calibri" w:cs="Calibri"/>
                <w:sz w:val="28"/>
                <w:szCs w:val="28"/>
              </w:rPr>
              <w:fldChar w:fldCharType="begin"/>
            </w:r>
            <w:r w:rsidR="004D030A">
              <w:rPr>
                <w:rFonts w:ascii="Calibri" w:hAnsi="Calibri" w:cs="Calibri"/>
                <w:sz w:val="28"/>
                <w:szCs w:val="28"/>
              </w:rPr>
              <w:instrText xml:space="preserve"> MERGEFIELD  ${e.company}  \* MERGEFORMAT </w:instrText>
            </w:r>
            <w:r w:rsidR="004D030A">
              <w:rPr>
                <w:rFonts w:ascii="Calibri" w:hAnsi="Calibri" w:cs="Calibri"/>
                <w:sz w:val="28"/>
                <w:szCs w:val="28"/>
              </w:rPr>
              <w:fldChar w:fldCharType="separate"/>
            </w:r>
            <w:r w:rsidR="004D030A">
              <w:rPr>
                <w:rFonts w:ascii="Calibri" w:hAnsi="Calibri" w:cs="Calibri"/>
                <w:noProof/>
                <w:sz w:val="28"/>
                <w:szCs w:val="28"/>
              </w:rPr>
              <w:t>«${e.company}»</w:t>
            </w:r>
            <w:r w:rsidR="004D030A">
              <w:rPr>
                <w:rFonts w:ascii="Calibri" w:hAnsi="Calibri" w:cs="Calibri"/>
                <w:sz w:val="28"/>
                <w:szCs w:val="28"/>
              </w:rPr>
              <w:fldChar w:fldCharType="end"/>
            </w:r>
            <w:r>
              <w:rPr>
                <w:rFonts w:ascii="Calibri" w:hAnsi="Calibri" w:cs="Calibri"/>
                <w:sz w:val="28"/>
                <w:szCs w:val="28"/>
              </w:rPr>
              <w:t>]</w:t>
            </w:r>
            <w:fldSimple w:instr=" MERGEFIELD  #end  \* MERGEFORMAT ">
              <w:r w:rsidR="00E370AF">
                <w:rPr>
                  <w:rFonts w:ascii="Times New Roman" w:hAnsi="Times New Roman" w:cs="Times New Roman"/>
                  <w:noProof/>
                  <w:sz w:val="28"/>
                  <w:szCs w:val="28"/>
                </w:rPr>
                <w:t>«#end»</w:t>
              </w:r>
            </w:fldSimple>
          </w:p>
          <w:sdt>
            <w:sdtPr>
              <w:rPr>
                <w:rFonts w:ascii="Calibri" w:hAnsi="Calibri" w:cs="Calibri"/>
                <w:color w:val="0072C7"/>
              </w:rPr>
              <w:id w:val="-1554227259"/>
              <w:placeholder>
                <w:docPart w:val="F276FE1EAC334CA08E5386C5ED016EBB"/>
              </w:placeholder>
              <w:temporary/>
              <w:showingPlcHdr/>
            </w:sdtPr>
            <w:sdtEndPr/>
            <w:sdtContent>
              <w:p w:rsidR="003D1B71" w:rsidRPr="00E572D6" w:rsidRDefault="003D1B71" w:rsidP="00AC6C7E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Education</w:t>
                </w:r>
              </w:p>
            </w:sdtContent>
          </w:sdt>
          <w:p w:rsidR="00152346" w:rsidRDefault="00721663" w:rsidP="00152346">
            <w:pPr>
              <w:tabs>
                <w:tab w:val="left" w:pos="1440"/>
                <w:tab w:val="left" w:pos="5400"/>
              </w:tabs>
              <w:rPr>
                <w:rFonts w:ascii="Times New Roman" w:hAnsi="Times New Roman"/>
                <w:sz w:val="28"/>
                <w:szCs w:val="28"/>
              </w:rPr>
            </w:pPr>
            <w:fldSimple w:instr=" MERGEFIELD  &quot;#foreach(${e} in ${cand.education})&quot;  \* MERGEFORMAT ">
              <w:r w:rsidR="00152346">
                <w:rPr>
                  <w:noProof/>
                </w:rPr>
                <w:t>«#foreach(${e} in ${cand.education})»</w:t>
              </w:r>
            </w:fldSimple>
          </w:p>
          <w:p w:rsidR="00152346" w:rsidRDefault="00152346" w:rsidP="00152346">
            <w:pPr>
              <w:pStyle w:val="Experience"/>
              <w:rPr>
                <w:rFonts w:eastAsia="Times New Roman" w:cs="Times New Roman"/>
                <w:szCs w:val="22"/>
              </w:rPr>
            </w:pPr>
            <w:r>
              <w:rPr>
                <w:rFonts w:eastAsia="Times New Roman" w:cs="Times New Roman"/>
                <w:szCs w:val="22"/>
              </w:rPr>
              <w:t>[</w:t>
            </w:r>
            <w:r>
              <w:rPr>
                <w:rFonts w:eastAsia="Times New Roman" w:cs="Times New Roman"/>
                <w:szCs w:val="22"/>
              </w:rPr>
              <w:fldChar w:fldCharType="begin"/>
            </w:r>
            <w:r>
              <w:rPr>
                <w:rFonts w:eastAsia="Times New Roman" w:cs="Times New Roman"/>
                <w:szCs w:val="22"/>
              </w:rPr>
              <w:instrText xml:space="preserve"> MERGEFIELD  ${e.startYear}  \* MERGEFORMAT </w:instrText>
            </w:r>
            <w:r>
              <w:rPr>
                <w:rFonts w:eastAsia="Times New Roman" w:cs="Times New Roman"/>
                <w:szCs w:val="22"/>
              </w:rPr>
              <w:fldChar w:fldCharType="separate"/>
            </w:r>
            <w:r>
              <w:rPr>
                <w:rFonts w:eastAsia="Times New Roman" w:cs="Times New Roman"/>
                <w:noProof/>
                <w:szCs w:val="22"/>
              </w:rPr>
              <w:t>«${e.startYear}»</w:t>
            </w:r>
            <w:r>
              <w:rPr>
                <w:rFonts w:eastAsia="Times New Roman" w:cs="Times New Roman"/>
                <w:szCs w:val="22"/>
              </w:rPr>
              <w:fldChar w:fldCharType="end"/>
            </w:r>
            <w:r>
              <w:rPr>
                <w:rFonts w:eastAsia="Times New Roman" w:cs="Times New Roman"/>
                <w:szCs w:val="22"/>
              </w:rPr>
              <w:t xml:space="preserve"> – </w:t>
            </w:r>
            <w:r>
              <w:rPr>
                <w:rFonts w:eastAsia="Times New Roman" w:cs="Times New Roman"/>
                <w:szCs w:val="22"/>
              </w:rPr>
              <w:fldChar w:fldCharType="begin"/>
            </w:r>
            <w:r>
              <w:rPr>
                <w:rFonts w:eastAsia="Times New Roman" w:cs="Times New Roman"/>
                <w:szCs w:val="22"/>
              </w:rPr>
              <w:instrText xml:space="preserve"> MERGEFIELD  ${e.endYear}  \* MERGEFORMAT </w:instrText>
            </w:r>
            <w:r>
              <w:rPr>
                <w:rFonts w:eastAsia="Times New Roman" w:cs="Times New Roman"/>
                <w:szCs w:val="22"/>
              </w:rPr>
              <w:fldChar w:fldCharType="separate"/>
            </w:r>
            <w:r>
              <w:rPr>
                <w:rFonts w:eastAsia="Times New Roman" w:cs="Times New Roman"/>
                <w:noProof/>
                <w:szCs w:val="22"/>
              </w:rPr>
              <w:t>«${e.endYear}»</w:t>
            </w:r>
            <w:r>
              <w:rPr>
                <w:rFonts w:eastAsia="Times New Roman" w:cs="Times New Roman"/>
                <w:szCs w:val="22"/>
              </w:rPr>
              <w:fldChar w:fldCharType="end"/>
            </w:r>
            <w:r>
              <w:rPr>
                <w:rFonts w:eastAsia="Times New Roman" w:cs="Times New Roman"/>
                <w:szCs w:val="22"/>
              </w:rPr>
              <w:t>]</w:t>
            </w:r>
          </w:p>
          <w:p w:rsidR="0015792D" w:rsidRDefault="00152346" w:rsidP="00152346">
            <w:pPr>
              <w:pStyle w:val="Experience"/>
              <w:rPr>
                <w:rStyle w:val="Strong"/>
                <w:rFonts w:ascii="Calibri" w:hAnsi="Calibri" w:cs="Calibri"/>
              </w:rPr>
            </w:pPr>
            <w:r>
              <w:rPr>
                <w:rFonts w:ascii="Calibri" w:hAnsi="Calibri" w:cs="Calibri"/>
                <w:sz w:val="28"/>
                <w:szCs w:val="28"/>
              </w:rPr>
              <w:t>[</w:t>
            </w:r>
            <w:r w:rsidR="0015792D">
              <w:rPr>
                <w:rFonts w:ascii="Calibri" w:hAnsi="Calibri" w:cs="Calibri"/>
                <w:sz w:val="28"/>
                <w:szCs w:val="28"/>
              </w:rPr>
              <w:fldChar w:fldCharType="begin"/>
            </w:r>
            <w:r w:rsidR="0015792D">
              <w:rPr>
                <w:rFonts w:ascii="Calibri" w:hAnsi="Calibri" w:cs="Calibri"/>
                <w:sz w:val="28"/>
                <w:szCs w:val="28"/>
              </w:rPr>
              <w:instrText xml:space="preserve"> MERGEFIELD  ${e.institution}  \* MERGEFORMAT </w:instrText>
            </w:r>
            <w:r w:rsidR="0015792D">
              <w:rPr>
                <w:rFonts w:ascii="Calibri" w:hAnsi="Calibri" w:cs="Calibri"/>
                <w:sz w:val="28"/>
                <w:szCs w:val="28"/>
              </w:rPr>
              <w:fldChar w:fldCharType="separate"/>
            </w:r>
            <w:r w:rsidR="0015792D">
              <w:rPr>
                <w:rFonts w:ascii="Calibri" w:hAnsi="Calibri" w:cs="Calibri"/>
                <w:noProof/>
                <w:sz w:val="28"/>
                <w:szCs w:val="28"/>
              </w:rPr>
              <w:t>«${e.institution}»</w:t>
            </w:r>
            <w:r w:rsidR="0015792D">
              <w:rPr>
                <w:rFonts w:ascii="Calibri" w:hAnsi="Calibri" w:cs="Calibri"/>
                <w:sz w:val="28"/>
                <w:szCs w:val="28"/>
              </w:rPr>
              <w:fldChar w:fldCharType="end"/>
            </w:r>
            <w:r>
              <w:rPr>
                <w:rFonts w:ascii="Calibri" w:hAnsi="Calibri" w:cs="Calibri"/>
                <w:sz w:val="28"/>
                <w:szCs w:val="28"/>
              </w:rPr>
              <w:t>]</w:t>
            </w:r>
          </w:p>
          <w:p w:rsidR="0015792D" w:rsidRDefault="0015792D" w:rsidP="00152346">
            <w:pPr>
              <w:pStyle w:val="Experience"/>
              <w:rPr>
                <w:rStyle w:val="Strong"/>
                <w:rFonts w:ascii="Calibri" w:hAnsi="Calibri" w:cs="Calibri"/>
              </w:rPr>
            </w:pPr>
            <w:r>
              <w:rPr>
                <w:rStyle w:val="Strong"/>
                <w:rFonts w:ascii="Calibri" w:hAnsi="Calibri" w:cs="Calibri"/>
              </w:rPr>
              <w:fldChar w:fldCharType="begin"/>
            </w:r>
            <w:r>
              <w:rPr>
                <w:rStyle w:val="Strong"/>
                <w:rFonts w:ascii="Calibri" w:hAnsi="Calibri" w:cs="Calibri"/>
              </w:rPr>
              <w:instrText xml:space="preserve"> MERGEFIELD  ${e.levelOfEducation}  \* MERGEFORMAT </w:instrText>
            </w:r>
            <w:r>
              <w:rPr>
                <w:rStyle w:val="Strong"/>
                <w:rFonts w:ascii="Calibri" w:hAnsi="Calibri" w:cs="Calibri"/>
              </w:rPr>
              <w:fldChar w:fldCharType="separate"/>
            </w:r>
            <w:r>
              <w:rPr>
                <w:rStyle w:val="Strong"/>
                <w:rFonts w:ascii="Calibri" w:hAnsi="Calibri" w:cs="Calibri"/>
                <w:noProof/>
              </w:rPr>
              <w:t>«${e.levelOfEducation}»</w:t>
            </w:r>
            <w:r>
              <w:rPr>
                <w:rStyle w:val="Strong"/>
                <w:rFonts w:ascii="Calibri" w:hAnsi="Calibri" w:cs="Calibri"/>
              </w:rPr>
              <w:fldChar w:fldCharType="end"/>
            </w:r>
            <w:r>
              <w:rPr>
                <w:rStyle w:val="Strong"/>
                <w:rFonts w:ascii="Calibri" w:hAnsi="Calibri" w:cs="Calibri"/>
              </w:rPr>
              <w:t xml:space="preserve"> </w:t>
            </w:r>
            <w:r>
              <w:rPr>
                <w:rStyle w:val="Strong"/>
                <w:rFonts w:ascii="Calibri" w:hAnsi="Calibri" w:cs="Calibri"/>
              </w:rPr>
              <w:fldChar w:fldCharType="begin"/>
            </w:r>
            <w:r>
              <w:rPr>
                <w:rStyle w:val="Strong"/>
                <w:rFonts w:ascii="Calibri" w:hAnsi="Calibri" w:cs="Calibri"/>
              </w:rPr>
              <w:instrText xml:space="preserve"> MERGEFIELD  ${e.title}  \* MERGEFORMAT </w:instrText>
            </w:r>
            <w:r>
              <w:rPr>
                <w:rStyle w:val="Strong"/>
                <w:rFonts w:ascii="Calibri" w:hAnsi="Calibri" w:cs="Calibri"/>
              </w:rPr>
              <w:fldChar w:fldCharType="separate"/>
            </w:r>
            <w:r>
              <w:rPr>
                <w:rStyle w:val="Strong"/>
                <w:rFonts w:ascii="Calibri" w:hAnsi="Calibri" w:cs="Calibri"/>
                <w:noProof/>
              </w:rPr>
              <w:t>«${e.title}»</w:t>
            </w:r>
            <w:r>
              <w:rPr>
                <w:rStyle w:val="Strong"/>
                <w:rFonts w:ascii="Calibri" w:hAnsi="Calibri" w:cs="Calibri"/>
              </w:rPr>
              <w:fldChar w:fldCharType="end"/>
            </w:r>
            <w:r>
              <w:rPr>
                <w:rStyle w:val="Strong"/>
                <w:rFonts w:ascii="Calibri" w:hAnsi="Calibri" w:cs="Calibri"/>
              </w:rPr>
              <w:t xml:space="preserve"> </w:t>
            </w:r>
          </w:p>
          <w:p w:rsidR="0015792D" w:rsidRDefault="0015792D" w:rsidP="0015792D">
            <w:pPr>
              <w:pStyle w:val="Experience"/>
              <w:numPr>
                <w:ilvl w:val="0"/>
                <w:numId w:val="4"/>
              </w:numPr>
              <w:rPr>
                <w:rStyle w:val="Strong"/>
                <w:rFonts w:ascii="Calibri" w:hAnsi="Calibri" w:cs="Calibri"/>
              </w:rPr>
            </w:pPr>
            <w:r>
              <w:rPr>
                <w:rStyle w:val="Strong"/>
                <w:rFonts w:ascii="Calibri" w:hAnsi="Calibri" w:cs="Calibri"/>
              </w:rPr>
              <w:t xml:space="preserve">GPA : </w:t>
            </w:r>
            <w:r>
              <w:rPr>
                <w:rStyle w:val="Strong"/>
                <w:rFonts w:ascii="Calibri" w:hAnsi="Calibri" w:cs="Calibri"/>
              </w:rPr>
              <w:fldChar w:fldCharType="begin"/>
            </w:r>
            <w:r>
              <w:rPr>
                <w:rStyle w:val="Strong"/>
                <w:rFonts w:ascii="Calibri" w:hAnsi="Calibri" w:cs="Calibri"/>
              </w:rPr>
              <w:instrText xml:space="preserve"> MERGEFIELD  ${e.averageGrade}  \* MERGEFORMAT </w:instrText>
            </w:r>
            <w:r>
              <w:rPr>
                <w:rStyle w:val="Strong"/>
                <w:rFonts w:ascii="Calibri" w:hAnsi="Calibri" w:cs="Calibri"/>
              </w:rPr>
              <w:fldChar w:fldCharType="separate"/>
            </w:r>
            <w:r>
              <w:rPr>
                <w:rStyle w:val="Strong"/>
                <w:rFonts w:ascii="Calibri" w:hAnsi="Calibri" w:cs="Calibri"/>
                <w:noProof/>
              </w:rPr>
              <w:t>«${e.averageGrade}»</w:t>
            </w:r>
            <w:r>
              <w:rPr>
                <w:rStyle w:val="Strong"/>
                <w:rFonts w:ascii="Calibri" w:hAnsi="Calibri" w:cs="Calibri"/>
              </w:rPr>
              <w:fldChar w:fldCharType="end"/>
            </w:r>
          </w:p>
          <w:p w:rsidR="00152346" w:rsidRPr="00315115" w:rsidRDefault="00BA66D7" w:rsidP="00152346">
            <w:pPr>
              <w:pStyle w:val="Experience"/>
            </w:pPr>
            <w:r>
              <w:fldChar w:fldCharType="begin"/>
            </w:r>
            <w:r>
              <w:instrText xml:space="preserve"> MERGEFIELD  #end  \* MERGEFORMAT </w:instrText>
            </w:r>
            <w:r>
              <w:fldChar w:fldCharType="separate"/>
            </w:r>
            <w:r w:rsidR="00152346">
              <w:rPr>
                <w:rFonts w:ascii="Times New Roman" w:hAnsi="Times New Roman" w:cs="Times New Roman"/>
                <w:noProof/>
                <w:sz w:val="28"/>
                <w:szCs w:val="28"/>
              </w:rPr>
              <w:t>«#end»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end"/>
            </w:r>
          </w:p>
          <w:p w:rsidR="003D1B71" w:rsidRPr="00740017" w:rsidRDefault="003D1B71" w:rsidP="00152346">
            <w:pPr>
              <w:pStyle w:val="ListBullet"/>
              <w:numPr>
                <w:ilvl w:val="0"/>
                <w:numId w:val="0"/>
              </w:numPr>
              <w:rPr>
                <w:rFonts w:ascii="Calibri" w:hAnsi="Calibri" w:cs="Calibri"/>
              </w:rPr>
            </w:pPr>
          </w:p>
          <w:p w:rsidR="003D1B71" w:rsidRPr="00E572D6" w:rsidRDefault="003D1B71" w:rsidP="00AC6C7E">
            <w:pPr>
              <w:pStyle w:val="Heading2"/>
              <w:rPr>
                <w:rFonts w:ascii="Calibri" w:hAnsi="Calibri" w:cs="Calibri"/>
                <w:color w:val="0072C7"/>
              </w:rPr>
            </w:pPr>
          </w:p>
          <w:p w:rsidR="003D1B71" w:rsidRPr="00740017" w:rsidRDefault="003D1B71" w:rsidP="00AC6C7E">
            <w:pPr>
              <w:rPr>
                <w:rFonts w:ascii="Calibri" w:hAnsi="Calibri" w:cs="Calibri"/>
              </w:rPr>
            </w:pPr>
          </w:p>
          <w:p w:rsidR="003D1B71" w:rsidRPr="00E572D6" w:rsidRDefault="003D1B71" w:rsidP="00AC6C7E">
            <w:pPr>
              <w:pStyle w:val="Heading2"/>
              <w:rPr>
                <w:rFonts w:ascii="Calibri" w:hAnsi="Calibri" w:cs="Calibri"/>
                <w:color w:val="0072C7"/>
              </w:rPr>
            </w:pPr>
          </w:p>
          <w:p w:rsidR="003D1B71" w:rsidRPr="00740017" w:rsidRDefault="003D1B71" w:rsidP="00AC6C7E">
            <w:pPr>
              <w:rPr>
                <w:rFonts w:ascii="Calibri" w:hAnsi="Calibri" w:cs="Calibri"/>
              </w:rPr>
            </w:pPr>
          </w:p>
          <w:p w:rsidR="003D1B71" w:rsidRPr="00E572D6" w:rsidRDefault="003D1B71" w:rsidP="00AC6C7E">
            <w:pPr>
              <w:pStyle w:val="Heading2"/>
              <w:rPr>
                <w:rFonts w:ascii="Calibri" w:hAnsi="Calibri" w:cs="Calibri"/>
                <w:color w:val="0072C7"/>
              </w:rPr>
            </w:pPr>
          </w:p>
          <w:p w:rsidR="003D1B71" w:rsidRPr="0056708E" w:rsidRDefault="003D1B71" w:rsidP="00AE6AFC">
            <w:pPr>
              <w:rPr>
                <w:rFonts w:ascii="Calibri" w:hAnsi="Calibri" w:cs="Calibri"/>
                <w:sz w:val="24"/>
                <w:szCs w:val="24"/>
              </w:rPr>
            </w:pPr>
          </w:p>
        </w:tc>
        <w:bookmarkStart w:id="0" w:name="_GoBack"/>
        <w:bookmarkEnd w:id="0"/>
      </w:tr>
      <w:tr w:rsidR="003D1B71" w:rsidTr="003D1B71">
        <w:trPr>
          <w:trHeight w:val="1164"/>
        </w:trPr>
        <w:tc>
          <w:tcPr>
            <w:tcW w:w="720" w:type="dxa"/>
          </w:tcPr>
          <w:p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590471" w:rsidRDefault="003D1B71" w:rsidP="00222466"/>
        </w:tc>
      </w:tr>
      <w:tr w:rsidR="003D1B71" w:rsidTr="003D1B71">
        <w:trPr>
          <w:trHeight w:val="543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  <w:r>
              <w:rPr>
                <w:noProof/>
                <w:lang w:val="sr-Cyrl-RS" w:eastAsia="sr-Cyrl-RS"/>
              </w:rPr>
              <mc:AlternateContent>
                <mc:Choice Requires="wpg">
                  <w:drawing>
                    <wp:inline distT="0" distB="0" distL="0" distR="0" wp14:anchorId="107B1A3A" wp14:editId="5DA9D712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6CFAB7B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2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380FD1" w:rsidRDefault="00B81309" w:rsidP="00E370AF">
            <w:pPr>
              <w:pStyle w:val="Information"/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/>
                <w:noProof/>
                <w:sz w:val="28"/>
                <w:szCs w:val="28"/>
              </w:rPr>
              <w:instrText xml:space="preserve"> MERGEFIELD  ${cand.address}  \* MERGEFORMAT </w:instrText>
            </w:r>
            <w:r>
              <w:rPr>
                <w:rFonts w:ascii="Times New Roman" w:hAnsi="Times New Roman"/>
                <w:noProof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sz w:val="28"/>
                <w:szCs w:val="28"/>
              </w:rPr>
              <w:t>«${cand.address}»</w:t>
            </w:r>
            <w:r>
              <w:rPr>
                <w:rFonts w:ascii="Times New Roman" w:hAnsi="Times New Roman"/>
                <w:noProof/>
                <w:sz w:val="28"/>
                <w:szCs w:val="28"/>
              </w:rPr>
              <w:fldChar w:fldCharType="end"/>
            </w: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183"/>
        </w:trPr>
        <w:tc>
          <w:tcPr>
            <w:tcW w:w="720" w:type="dxa"/>
          </w:tcPr>
          <w:p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624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  <w:lang w:val="sr-Cyrl-RS" w:eastAsia="sr-Cyrl-RS"/>
              </w:rPr>
              <mc:AlternateContent>
                <mc:Choice Requires="wpg">
                  <w:drawing>
                    <wp:inline distT="0" distB="0" distL="0" distR="0" wp14:anchorId="57ACA9A0" wp14:editId="15F44209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C68DC15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4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380FD1" w:rsidRDefault="00B81309" w:rsidP="00380FD1">
            <w:pPr>
              <w:pStyle w:val="Information"/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/>
                <w:noProof/>
                <w:sz w:val="28"/>
                <w:szCs w:val="28"/>
              </w:rPr>
              <w:instrText xml:space="preserve"> MERGEFIELD  ${cand.phone}  \* MERGEFORMAT </w:instrText>
            </w:r>
            <w:r>
              <w:rPr>
                <w:rFonts w:ascii="Times New Roman" w:hAnsi="Times New Roman"/>
                <w:noProof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sz w:val="28"/>
                <w:szCs w:val="28"/>
              </w:rPr>
              <w:t>«${cand.phone}»</w:t>
            </w:r>
            <w:r>
              <w:rPr>
                <w:rFonts w:ascii="Times New Roman" w:hAnsi="Times New Roman"/>
                <w:noProof/>
                <w:sz w:val="28"/>
                <w:szCs w:val="28"/>
              </w:rPr>
              <w:fldChar w:fldCharType="end"/>
            </w: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183"/>
        </w:trPr>
        <w:tc>
          <w:tcPr>
            <w:tcW w:w="720" w:type="dxa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633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  <w:lang w:val="sr-Cyrl-RS" w:eastAsia="sr-Cyrl-RS"/>
              </w:rPr>
              <mc:AlternateContent>
                <mc:Choice Requires="wpg">
                  <w:drawing>
                    <wp:inline distT="0" distB="0" distL="0" distR="0" wp14:anchorId="5695FDC1" wp14:editId="5334AE94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31E4E7A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">
                        <v:imagedata r:id="rId16" o:title="Email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380FD1" w:rsidRDefault="009B0488" w:rsidP="00380FD1">
            <w:pPr>
              <w:pStyle w:val="Information"/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/>
                <w:noProof/>
                <w:sz w:val="28"/>
                <w:szCs w:val="28"/>
              </w:rPr>
              <w:instrText xml:space="preserve"> MERGEFIELD  ${cand.email}  \* MERGEFORMAT </w:instrText>
            </w:r>
            <w:r>
              <w:rPr>
                <w:rFonts w:ascii="Times New Roman" w:hAnsi="Times New Roman"/>
                <w:noProof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sz w:val="28"/>
                <w:szCs w:val="28"/>
              </w:rPr>
              <w:t>«${cand.email}»</w:t>
            </w:r>
            <w:r>
              <w:rPr>
                <w:rFonts w:ascii="Times New Roman" w:hAnsi="Times New Roman"/>
                <w:noProof/>
                <w:sz w:val="28"/>
                <w:szCs w:val="28"/>
              </w:rPr>
              <w:fldChar w:fldCharType="end"/>
            </w: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174"/>
        </w:trPr>
        <w:tc>
          <w:tcPr>
            <w:tcW w:w="720" w:type="dxa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633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312" w:type="dxa"/>
            <w:vAlign w:val="center"/>
          </w:tcPr>
          <w:p w:rsidR="003D1B71" w:rsidRPr="00380FD1" w:rsidRDefault="003D1B71" w:rsidP="00380FD1">
            <w:pPr>
              <w:pStyle w:val="Information"/>
            </w:pPr>
          </w:p>
        </w:tc>
        <w:tc>
          <w:tcPr>
            <w:tcW w:w="423" w:type="dxa"/>
            <w:vMerge/>
          </w:tcPr>
          <w:p w:rsidR="003D1B71" w:rsidRDefault="003D1B71" w:rsidP="00A14C79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2448"/>
        </w:trPr>
        <w:tc>
          <w:tcPr>
            <w:tcW w:w="720" w:type="dxa"/>
          </w:tcPr>
          <w:p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</w:tcPr>
          <w:p w:rsidR="003D1B71" w:rsidRDefault="003D1B71" w:rsidP="00222466"/>
        </w:tc>
        <w:tc>
          <w:tcPr>
            <w:tcW w:w="6607" w:type="dxa"/>
            <w:vMerge/>
          </w:tcPr>
          <w:p w:rsidR="003D1B71" w:rsidRDefault="003D1B71" w:rsidP="00222466"/>
        </w:tc>
      </w:tr>
    </w:tbl>
    <w:p w:rsidR="007F5B63" w:rsidRPr="00CE1E3D" w:rsidRDefault="007F5B63" w:rsidP="006D79A8">
      <w:pPr>
        <w:pStyle w:val="BodyText"/>
      </w:pPr>
    </w:p>
    <w:sectPr w:rsidR="007F5B63" w:rsidRPr="00CE1E3D" w:rsidSect="003D1B71">
      <w:headerReference w:type="default" r:id="rId17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A66D7" w:rsidRDefault="00BA66D7" w:rsidP="00590471">
      <w:r>
        <w:separator/>
      </w:r>
    </w:p>
  </w:endnote>
  <w:endnote w:type="continuationSeparator" w:id="0">
    <w:p w:rsidR="00BA66D7" w:rsidRDefault="00BA66D7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A66D7" w:rsidRDefault="00BA66D7" w:rsidP="00590471">
      <w:r>
        <w:separator/>
      </w:r>
    </w:p>
  </w:footnote>
  <w:footnote w:type="continuationSeparator" w:id="0">
    <w:p w:rsidR="00BA66D7" w:rsidRDefault="00BA66D7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0471" w:rsidRDefault="00310F17" w:rsidP="00060042">
    <w:pPr>
      <w:pStyle w:val="BodyText"/>
    </w:pPr>
    <w:r>
      <w:rPr>
        <w:noProof/>
        <w:lang w:val="sr-Cyrl-RS" w:eastAsia="sr-Cyrl-RS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04385452" wp14:editId="7AC38A4D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>
                          <a:extLst/>
                        </wps:cNvPr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>
                          <a:extLst/>
                        </wps:cNvPr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7036678" id="Group 26" o:spid="_x0000_s1026" style="position:absolute;margin-left:-126.9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">
              <v:group id="Group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1C171B"/>
    <w:multiLevelType w:val="hybridMultilevel"/>
    <w:tmpl w:val="1A602D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removePersonalInformation/>
  <w:removeDateAndTime/>
  <w:displayBackgroundShape/>
  <w:embedSystem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70AF"/>
    <w:rsid w:val="000568F1"/>
    <w:rsid w:val="00060042"/>
    <w:rsid w:val="0008312D"/>
    <w:rsid w:val="0008685D"/>
    <w:rsid w:val="00090860"/>
    <w:rsid w:val="000D3D01"/>
    <w:rsid w:val="001106DA"/>
    <w:rsid w:val="00112FD7"/>
    <w:rsid w:val="00150ABD"/>
    <w:rsid w:val="00152346"/>
    <w:rsid w:val="0015792D"/>
    <w:rsid w:val="001946FC"/>
    <w:rsid w:val="001F6AB4"/>
    <w:rsid w:val="00222466"/>
    <w:rsid w:val="0024753C"/>
    <w:rsid w:val="00276026"/>
    <w:rsid w:val="002B4549"/>
    <w:rsid w:val="00310F17"/>
    <w:rsid w:val="00315115"/>
    <w:rsid w:val="00322A46"/>
    <w:rsid w:val="003326CB"/>
    <w:rsid w:val="00353B60"/>
    <w:rsid w:val="00376291"/>
    <w:rsid w:val="00380FD1"/>
    <w:rsid w:val="00383D02"/>
    <w:rsid w:val="00385DE7"/>
    <w:rsid w:val="003D1B71"/>
    <w:rsid w:val="00407127"/>
    <w:rsid w:val="004D030A"/>
    <w:rsid w:val="004E158A"/>
    <w:rsid w:val="005542CF"/>
    <w:rsid w:val="00565C77"/>
    <w:rsid w:val="0056708E"/>
    <w:rsid w:val="005801E5"/>
    <w:rsid w:val="00586363"/>
    <w:rsid w:val="00590471"/>
    <w:rsid w:val="005D01FA"/>
    <w:rsid w:val="00653E17"/>
    <w:rsid w:val="0068530E"/>
    <w:rsid w:val="006A08E8"/>
    <w:rsid w:val="006D79A8"/>
    <w:rsid w:val="00721663"/>
    <w:rsid w:val="0072353B"/>
    <w:rsid w:val="007575B6"/>
    <w:rsid w:val="007A3E30"/>
    <w:rsid w:val="007B3C81"/>
    <w:rsid w:val="007D67CA"/>
    <w:rsid w:val="007E668F"/>
    <w:rsid w:val="007F5B63"/>
    <w:rsid w:val="00803A0A"/>
    <w:rsid w:val="00846CB9"/>
    <w:rsid w:val="008566AA"/>
    <w:rsid w:val="008A1E6E"/>
    <w:rsid w:val="008C024F"/>
    <w:rsid w:val="008C03EF"/>
    <w:rsid w:val="008C2CFC"/>
    <w:rsid w:val="00912DC8"/>
    <w:rsid w:val="009475DC"/>
    <w:rsid w:val="00967B93"/>
    <w:rsid w:val="009B0488"/>
    <w:rsid w:val="009D090F"/>
    <w:rsid w:val="00A31464"/>
    <w:rsid w:val="00A31B16"/>
    <w:rsid w:val="00A33613"/>
    <w:rsid w:val="00A47A8D"/>
    <w:rsid w:val="00AC6C7E"/>
    <w:rsid w:val="00AE6AFC"/>
    <w:rsid w:val="00AF6C42"/>
    <w:rsid w:val="00B03EC2"/>
    <w:rsid w:val="00B4158A"/>
    <w:rsid w:val="00B6466C"/>
    <w:rsid w:val="00B81309"/>
    <w:rsid w:val="00BA66D7"/>
    <w:rsid w:val="00BB1B5D"/>
    <w:rsid w:val="00BC22C7"/>
    <w:rsid w:val="00BD195A"/>
    <w:rsid w:val="00C07240"/>
    <w:rsid w:val="00C14078"/>
    <w:rsid w:val="00C9382A"/>
    <w:rsid w:val="00CE1E3D"/>
    <w:rsid w:val="00D053FA"/>
    <w:rsid w:val="00DC3F0A"/>
    <w:rsid w:val="00E26AED"/>
    <w:rsid w:val="00E33C99"/>
    <w:rsid w:val="00E370AF"/>
    <w:rsid w:val="00E73AB8"/>
    <w:rsid w:val="00E90A60"/>
    <w:rsid w:val="00ED47F7"/>
    <w:rsid w:val="00EE7E09"/>
    <w:rsid w:val="00F0223C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99EDD72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rsid w:val="00152346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03E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03E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4025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glossaryDocument" Target="glossary/document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ica\AppData\Roaming\Microsoft\Templates\Bubbles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25B3D9869CE9454EB9A770EECC9FC0E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4EABE1-657C-4E34-A39F-6BCD824DC4F0}"/>
      </w:docPartPr>
      <w:docPartBody>
        <w:p w:rsidR="00691173" w:rsidRDefault="008B6C20">
          <w:pPr>
            <w:pStyle w:val="25B3D9869CE9454EB9A770EECC9FC0E2"/>
          </w:pPr>
          <w:r w:rsidRPr="00AC6C7E">
            <w:t>Experience</w:t>
          </w:r>
        </w:p>
      </w:docPartBody>
    </w:docPart>
    <w:docPart>
      <w:docPartPr>
        <w:name w:val="F276FE1EAC334CA08E5386C5ED016EB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767EDC6-4580-4842-99AF-5C1490E0DC4B}"/>
      </w:docPartPr>
      <w:docPartBody>
        <w:p w:rsidR="00691173" w:rsidRDefault="008B6C20">
          <w:pPr>
            <w:pStyle w:val="F276FE1EAC334CA08E5386C5ED016EBB"/>
          </w:pPr>
          <w:r w:rsidRPr="00AC6C7E">
            <w:t>Education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54B7"/>
    <w:rsid w:val="00086F8D"/>
    <w:rsid w:val="00405C38"/>
    <w:rsid w:val="004954B7"/>
    <w:rsid w:val="00691173"/>
    <w:rsid w:val="00772CC9"/>
    <w:rsid w:val="008B6C20"/>
    <w:rsid w:val="008D7F73"/>
    <w:rsid w:val="00C6515D"/>
    <w:rsid w:val="00DD3759"/>
    <w:rsid w:val="00EB2C50"/>
    <w:rsid w:val="00F31C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719F1D7147A422DB1688C6801E209EB">
    <w:name w:val="9719F1D7147A422DB1688C6801E209EB"/>
  </w:style>
  <w:style w:type="paragraph" w:customStyle="1" w:styleId="7A4B5F2D49064A7A8DC6CCA842706366">
    <w:name w:val="7A4B5F2D49064A7A8DC6CCA842706366"/>
  </w:style>
  <w:style w:type="paragraph" w:customStyle="1" w:styleId="25B3D9869CE9454EB9A770EECC9FC0E2">
    <w:name w:val="25B3D9869CE9454EB9A770EECC9FC0E2"/>
  </w:style>
  <w:style w:type="paragraph" w:customStyle="1" w:styleId="5AB7321F85644EEE9702E24D76AB84D2">
    <w:name w:val="5AB7321F85644EEE9702E24D76AB84D2"/>
  </w:style>
  <w:style w:type="paragraph" w:customStyle="1" w:styleId="9A1C8CE2A7044C5A88429E865A77F9CB">
    <w:name w:val="9A1C8CE2A7044C5A88429E865A77F9CB"/>
  </w:style>
  <w:style w:type="paragraph" w:customStyle="1" w:styleId="97B7AFE5B8CD400981319965FE72DE43">
    <w:name w:val="97B7AFE5B8CD400981319965FE72DE43"/>
  </w:style>
  <w:style w:type="paragraph" w:customStyle="1" w:styleId="5C822899B1A44F20A21B5D1D5C0D9F57">
    <w:name w:val="5C822899B1A44F20A21B5D1D5C0D9F57"/>
  </w:style>
  <w:style w:type="paragraph" w:customStyle="1" w:styleId="B6DE7E426EF54037986012C0038BE05B">
    <w:name w:val="B6DE7E426EF54037986012C0038BE05B"/>
  </w:style>
  <w:style w:type="paragraph" w:customStyle="1" w:styleId="C9389415861745208CFA0F223C2E3A24">
    <w:name w:val="C9389415861745208CFA0F223C2E3A24"/>
  </w:style>
  <w:style w:type="paragraph" w:customStyle="1" w:styleId="7E37AC047B9D4A7C8C927685343B8A02">
    <w:name w:val="7E37AC047B9D4A7C8C927685343B8A02"/>
  </w:style>
  <w:style w:type="paragraph" w:customStyle="1" w:styleId="6AC5D5CF8A884A818B3F7D7A364F2206">
    <w:name w:val="6AC5D5CF8A884A818B3F7D7A364F2206"/>
  </w:style>
  <w:style w:type="paragraph" w:customStyle="1" w:styleId="454AC45E968545A5861BD04D705258ED">
    <w:name w:val="454AC45E968545A5861BD04D705258ED"/>
  </w:style>
  <w:style w:type="paragraph" w:customStyle="1" w:styleId="B8F46197194947C4A2B3D6962F35B12E">
    <w:name w:val="B8F46197194947C4A2B3D6962F35B12E"/>
  </w:style>
  <w:style w:type="paragraph" w:customStyle="1" w:styleId="F65270DE34D441E397098B3BE518D31B">
    <w:name w:val="F65270DE34D441E397098B3BE518D31B"/>
  </w:style>
  <w:style w:type="paragraph" w:customStyle="1" w:styleId="0AEC3E8B8A9D4A1BA1A6161EC1505CE6">
    <w:name w:val="0AEC3E8B8A9D4A1BA1A6161EC1505CE6"/>
  </w:style>
  <w:style w:type="paragraph" w:customStyle="1" w:styleId="CA21949CE8614E7AA3B19E963D9EEDA0">
    <w:name w:val="CA21949CE8614E7AA3B19E963D9EEDA0"/>
  </w:style>
  <w:style w:type="paragraph" w:customStyle="1" w:styleId="109D29517E0648B6976A50F820D9988A">
    <w:name w:val="109D29517E0648B6976A50F820D9988A"/>
  </w:style>
  <w:style w:type="paragraph" w:customStyle="1" w:styleId="EAB7E997A12245D4BEFF8DD9FFC52543">
    <w:name w:val="EAB7E997A12245D4BEFF8DD9FFC52543"/>
  </w:style>
  <w:style w:type="paragraph" w:customStyle="1" w:styleId="908A72D3F5564F6DAF3FF66F8B999960">
    <w:name w:val="908A72D3F5564F6DAF3FF66F8B999960"/>
  </w:style>
  <w:style w:type="paragraph" w:customStyle="1" w:styleId="F276FE1EAC334CA08E5386C5ED016EBB">
    <w:name w:val="F276FE1EAC334CA08E5386C5ED016EBB"/>
  </w:style>
  <w:style w:type="paragraph" w:customStyle="1" w:styleId="A1DF7D9A68534985810192865CC46DF5">
    <w:name w:val="A1DF7D9A68534985810192865CC46DF5"/>
  </w:style>
  <w:style w:type="paragraph" w:customStyle="1" w:styleId="95E56CC19D8B4CAF83042E3559A9DD21">
    <w:name w:val="95E56CC19D8B4CAF83042E3559A9DD21"/>
  </w:style>
  <w:style w:type="paragraph" w:customStyle="1" w:styleId="85E78427AA894593BD768775A77D2F25">
    <w:name w:val="85E78427AA894593BD768775A77D2F25"/>
  </w:style>
  <w:style w:type="paragraph" w:customStyle="1" w:styleId="438FBFDE43BD4C7D9C86B35438A1432B">
    <w:name w:val="438FBFDE43BD4C7D9C86B35438A1432B"/>
  </w:style>
  <w:style w:type="paragraph" w:customStyle="1" w:styleId="48C9ADE987FB428E8BC3460F9F95EE9E">
    <w:name w:val="48C9ADE987FB428E8BC3460F9F95EE9E"/>
  </w:style>
  <w:style w:type="paragraph" w:customStyle="1" w:styleId="AD95D1656BB643CB8DD0C7DC09BD34F3">
    <w:name w:val="AD95D1656BB643CB8DD0C7DC09BD34F3"/>
  </w:style>
  <w:style w:type="paragraph" w:customStyle="1" w:styleId="307C01293D46465F920739CA0D521F6F">
    <w:name w:val="307C01293D46465F920739CA0D521F6F"/>
  </w:style>
  <w:style w:type="paragraph" w:customStyle="1" w:styleId="281F32B896854E73966A83CB38FD708B">
    <w:name w:val="281F32B896854E73966A83CB38FD708B"/>
  </w:style>
  <w:style w:type="paragraph" w:customStyle="1" w:styleId="87B013752E2346B9A725276E9B8DC6CA">
    <w:name w:val="87B013752E2346B9A725276E9B8DC6CA"/>
  </w:style>
  <w:style w:type="paragraph" w:customStyle="1" w:styleId="93355F7979314B75834DBCEC6A13D50B">
    <w:name w:val="93355F7979314B75834DBCEC6A13D50B"/>
  </w:style>
  <w:style w:type="paragraph" w:customStyle="1" w:styleId="25A103A17569476D89D7555237AEB246">
    <w:name w:val="25A103A17569476D89D7555237AEB246"/>
  </w:style>
  <w:style w:type="paragraph" w:customStyle="1" w:styleId="EA12A8260AD14AA4B66F56E16EF62FB5">
    <w:name w:val="EA12A8260AD14AA4B66F56E16EF62FB5"/>
  </w:style>
  <w:style w:type="paragraph" w:customStyle="1" w:styleId="DA4E9916776D4A34B4BE09E127F84E78">
    <w:name w:val="DA4E9916776D4A34B4BE09E127F84E78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96FE0130170F4BEB84C444308F127565">
    <w:name w:val="96FE0130170F4BEB84C444308F127565"/>
  </w:style>
  <w:style w:type="paragraph" w:customStyle="1" w:styleId="61C30D38F42140089911CFACFC4BB72B">
    <w:name w:val="61C30D38F42140089911CFACFC4BB72B"/>
    <w:rsid w:val="004954B7"/>
  </w:style>
  <w:style w:type="paragraph" w:customStyle="1" w:styleId="13574AD6C8024B0EBAC3EEF7BD48275C">
    <w:name w:val="13574AD6C8024B0EBAC3EEF7BD48275C"/>
    <w:rsid w:val="004954B7"/>
  </w:style>
  <w:style w:type="paragraph" w:customStyle="1" w:styleId="FD11E649F15F4C9897F0EF7731A46EDE">
    <w:name w:val="FD11E649F15F4C9897F0EF7731A46EDE"/>
    <w:rsid w:val="004954B7"/>
  </w:style>
  <w:style w:type="paragraph" w:customStyle="1" w:styleId="178789F850774019A13B62E883F6D787">
    <w:name w:val="178789F850774019A13B62E883F6D787"/>
    <w:rsid w:val="004954B7"/>
  </w:style>
  <w:style w:type="paragraph" w:customStyle="1" w:styleId="00FC67C96FF342569EBFF567BE9B2DEA">
    <w:name w:val="00FC67C96FF342569EBFF567BE9B2DEA"/>
    <w:rsid w:val="004954B7"/>
  </w:style>
  <w:style w:type="paragraph" w:customStyle="1" w:styleId="73A6F306FB6848BBAD2BE446A43CBDAB">
    <w:name w:val="73A6F306FB6848BBAD2BE446A43CBDAB"/>
    <w:rsid w:val="004954B7"/>
  </w:style>
  <w:style w:type="paragraph" w:customStyle="1" w:styleId="D1306062C34C45D3AA27547B5260C582">
    <w:name w:val="D1306062C34C45D3AA27547B5260C582"/>
    <w:rsid w:val="004954B7"/>
  </w:style>
  <w:style w:type="paragraph" w:customStyle="1" w:styleId="CB6EE1458F0C41F58C35B1A7F1776099">
    <w:name w:val="CB6EE1458F0C41F58C35B1A7F1776099"/>
    <w:rsid w:val="004954B7"/>
  </w:style>
  <w:style w:type="paragraph" w:customStyle="1" w:styleId="9863F014E0534DD187F6EB75356462AE">
    <w:name w:val="9863F014E0534DD187F6EB75356462AE"/>
    <w:rsid w:val="00C6515D"/>
    <w:rPr>
      <w:lang w:val="sr-Cyrl-RS" w:eastAsia="sr-Cyrl-RS"/>
    </w:rPr>
  </w:style>
  <w:style w:type="paragraph" w:customStyle="1" w:styleId="43009FEF05214B1F8923405276E4D9A4">
    <w:name w:val="43009FEF05214B1F8923405276E4D9A4"/>
    <w:rsid w:val="00C6515D"/>
    <w:rPr>
      <w:lang w:val="sr-Cyrl-RS" w:eastAsia="sr-Cyrl-RS"/>
    </w:rPr>
  </w:style>
  <w:style w:type="paragraph" w:customStyle="1" w:styleId="BC141BB093AC49AB947663F098F4D3AD">
    <w:name w:val="BC141BB093AC49AB947663F098F4D3AD"/>
    <w:rsid w:val="00C6515D"/>
    <w:rPr>
      <w:lang w:val="sr-Cyrl-RS" w:eastAsia="sr-Cyrl-RS"/>
    </w:rPr>
  </w:style>
  <w:style w:type="paragraph" w:customStyle="1" w:styleId="32A481D84FBF4D66BCF9EEB1A25E7451">
    <w:name w:val="32A481D84FBF4D66BCF9EEB1A25E7451"/>
    <w:rsid w:val="00C6515D"/>
    <w:rPr>
      <w:lang w:val="sr-Cyrl-RS" w:eastAsia="sr-Cyrl-RS"/>
    </w:rPr>
  </w:style>
  <w:style w:type="paragraph" w:customStyle="1" w:styleId="9E81D459106C4170B2BB64314A28D414">
    <w:name w:val="9E81D459106C4170B2BB64314A28D414"/>
    <w:rsid w:val="00C6515D"/>
    <w:rPr>
      <w:lang w:val="sr-Cyrl-RS" w:eastAsia="sr-Cyrl-RS"/>
    </w:rPr>
  </w:style>
  <w:style w:type="paragraph" w:customStyle="1" w:styleId="F25162B14EB24092856D6508106F1AEE">
    <w:name w:val="F25162B14EB24092856D6508106F1AEE"/>
    <w:rsid w:val="00C6515D"/>
    <w:rPr>
      <w:lang w:val="sr-Cyrl-RS" w:eastAsia="sr-Cyrl-RS"/>
    </w:rPr>
  </w:style>
  <w:style w:type="paragraph" w:customStyle="1" w:styleId="759A77B602C1477DA8CD0F382E22A8AA">
    <w:name w:val="759A77B602C1477DA8CD0F382E22A8AA"/>
    <w:rsid w:val="00C6515D"/>
    <w:rPr>
      <w:lang w:val="sr-Cyrl-RS" w:eastAsia="sr-Cyrl-RS"/>
    </w:rPr>
  </w:style>
  <w:style w:type="paragraph" w:customStyle="1" w:styleId="2E34E60E4FF04E5FA53B86C4916B1CEA">
    <w:name w:val="2E34E60E4FF04E5FA53B86C4916B1CEA"/>
    <w:rsid w:val="00C6515D"/>
    <w:rPr>
      <w:lang w:val="sr-Cyrl-RS" w:eastAsia="sr-Cyrl-RS"/>
    </w:rPr>
  </w:style>
  <w:style w:type="paragraph" w:customStyle="1" w:styleId="3F5AF3F5ABA14B64B2CFB094041E7368">
    <w:name w:val="3F5AF3F5ABA14B64B2CFB094041E7368"/>
    <w:rsid w:val="00C6515D"/>
    <w:rPr>
      <w:lang w:val="sr-Cyrl-RS" w:eastAsia="sr-Cyrl-RS"/>
    </w:rPr>
  </w:style>
  <w:style w:type="paragraph" w:customStyle="1" w:styleId="1161DA98AB4E459B962180183DD986FE">
    <w:name w:val="1161DA98AB4E459B962180183DD986FE"/>
    <w:rsid w:val="00C6515D"/>
    <w:rPr>
      <w:lang w:val="sr-Cyrl-RS" w:eastAsia="sr-Cyrl-RS"/>
    </w:rPr>
  </w:style>
  <w:style w:type="paragraph" w:customStyle="1" w:styleId="D9976A802CE748889B37D96160EE06D2">
    <w:name w:val="D9976A802CE748889B37D96160EE06D2"/>
    <w:rsid w:val="00C6515D"/>
    <w:rPr>
      <w:lang w:val="sr-Cyrl-RS" w:eastAsia="sr-Cyrl-R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Bubbles resume</Template>
  <TotalTime>0</TotalTime>
  <Pages>1</Pages>
  <Words>257</Words>
  <Characters>1465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2022-12-29T15:25:00Z</dcterms:created>
  <dcterms:modified xsi:type="dcterms:W3CDTF">2023-01-13T17:42:00Z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