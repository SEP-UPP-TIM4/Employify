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Default Extension="bmp" ContentType="image/bmp"/>
  <Default Extension="jpg" ContentType="image/jpeg"/>
  <Default Extension="jpeg" ContentType="image/jpeg"/>
  <Default Extension="jpe" ContentType="image/jpeg"/>
  <Default Extension="jfif" ContentType="image/jpeg"/>
  <Default Extension="gif" ContentType="image/gif"/>
  <Default Extension="tif" ContentType="image/tiff"/>
  <Default Extension="tiff" ContentType="image/tiff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Default="001F6AB4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  <w:lang w:val="sr-Cyrl-RS" w:eastAsia="sr-Cyrl-RS"/>
              </w:rPr>
              <w:drawing>
                <wp:inline distT="0" distB="0" distL="0" distR="0">
                  <wp:extent cx="2103120" cy="212005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Lovepik_com-450044991-Vector_Edit_Profile_Icon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304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15115" w:rsidRDefault="00B81309" w:rsidP="001F6AB4">
            <w:pPr>
              <w:pStyle w:val="Title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sad</w:t>
            </w:r>
            <w:r w:rsidR="003D1B71" w:rsidRPr="00310F17">
              <w:br/>
            </w:r>
            <w:r>
              <w:rPr>
                <w:rFonts w:ascii="Times New Roman" w:hAnsi="Times New Roman"/>
                <w:noProof/>
                <w:sz w:val="28"/>
                <w:szCs w:val="28"/>
              </w:rPr>
              <w:t>dsad</w:t>
            </w:r>
          </w:p>
          <w:p w:rsidR="001F6AB4" w:rsidRPr="001F6AB4" w:rsidRDefault="001F6AB4" w:rsidP="001F6AB4">
            <w:r>
              <w:rPr>
                <w:noProof/>
              </w:rPr>
              <w:t>asdas</w:t>
            </w:r>
            <w:r>
              <w:t xml:space="preserve"> with </w:t>
            </w:r>
            <w:r>
              <w:rPr>
                <w:noProof/>
              </w:rPr>
              <w:t>4</w:t>
            </w:r>
            <w:r>
              <w:t xml:space="preserve"> years of professional experience is looking for a new position in the field of </w:t>
            </w:r>
            <w:r>
              <w:rPr>
                <w:noProof/>
              </w:rPr>
              <w:t>asdas</w:t>
            </w:r>
          </w:p>
        </w:tc>
      </w:tr>
      <w:tr w:rsidR="003D1B71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25B3D9869CE9454EB9A770EECC9FC0E2"/>
              </w:placeholder>
              <w:temporary/>
              <w:showingPlcHdr/>
            </w:sdtPr>
            <w:sdtEndPr/>
            <w:sdtContent>
              <w:p w:rsidR="003D1B71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:rsidR="00E370AF" w:rsidRDefault="00BA66D7" w:rsidP="00E370AF">
            <w:pPr>
              <w:tabs>
                <w:tab w:val="left" w:pos="1440"/>
                <w:tab w:val="left" w:pos="5400"/>
              </w:tabs>
              <w:rPr>
                <w:rFonts w:ascii="Times New Roman" w:hAnsi="Times New Roman"/>
                <w:sz w:val="28"/>
                <w:szCs w:val="28"/>
              </w:rPr>
            </w:pPr>
            <w:r w:rsidR="004D030A">
              <w:rPr>
                <w:noProof/>
              </w:rPr>
              <w:t/>
            </w:r>
          </w:p>
          <w:p w:rsidR="004D030A" w:rsidRDefault="004D030A" w:rsidP="00315115">
            <w:pPr>
              <w:pStyle w:val="Experience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[</w:t>
            </w:r>
            <w:r>
              <w:rPr>
                <w:rFonts w:eastAsia="Times New Roman" w:cs="Times New Roman"/>
                <w:noProof/>
                <w:szCs w:val="22"/>
              </w:rPr>
              <w:t>2018</w:t>
            </w:r>
            <w:r>
              <w:rPr>
                <w:rFonts w:eastAsia="Times New Roman" w:cs="Times New Roman"/>
                <w:szCs w:val="22"/>
              </w:rPr>
              <w:t xml:space="preserve"> – </w:t>
            </w:r>
            <w:r>
              <w:rPr>
                <w:rFonts w:eastAsia="Times New Roman" w:cs="Times New Roman"/>
                <w:noProof/>
                <w:szCs w:val="22"/>
              </w:rPr>
              <w:t>2022</w:t>
            </w:r>
            <w:r>
              <w:rPr>
                <w:rFonts w:eastAsia="Times New Roman" w:cs="Times New Roman"/>
                <w:szCs w:val="22"/>
              </w:rPr>
              <w:t>]</w:t>
            </w:r>
          </w:p>
          <w:p w:rsidR="003D1B71" w:rsidRPr="00315115" w:rsidRDefault="00B03EC2" w:rsidP="00315115">
            <w:pPr>
              <w:pStyle w:val="Experience"/>
            </w:pPr>
            <w:r>
              <w:rPr>
                <w:rFonts w:ascii="Calibri" w:hAnsi="Calibri" w:cs="Calibri"/>
                <w:sz w:val="28"/>
                <w:szCs w:val="28"/>
              </w:rPr>
              <w:t>[</w:t>
            </w:r>
            <w:r w:rsidR="004D030A">
              <w:rPr>
                <w:rFonts w:ascii="Calibri" w:hAnsi="Calibri" w:cs="Calibri"/>
                <w:noProof/>
                <w:sz w:val="28"/>
                <w:szCs w:val="28"/>
              </w:rPr>
              <w:t>fsdfsd</w:t>
            </w:r>
            <w:r>
              <w:rPr>
                <w:rFonts w:ascii="Calibri" w:hAnsi="Calibri" w:cs="Calibri"/>
                <w:sz w:val="28"/>
                <w:szCs w:val="28"/>
              </w:rPr>
              <w:t>]</w:t>
            </w:r>
            <w:r w:rsidR="00315115" w:rsidRPr="00740017">
              <w:rPr>
                <w:rStyle w:val="Strong"/>
                <w:rFonts w:ascii="Calibri" w:hAnsi="Calibri" w:cs="Calibri"/>
              </w:rPr>
              <w:t>•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 w:rsidRPr="00B03EC2">
              <w:rPr>
                <w:rStyle w:val="Strong"/>
                <w:rFonts w:ascii="Calibri" w:hAnsi="Calibri" w:cs="Calibri"/>
                <w:b w:val="0"/>
                <w:color w:val="auto"/>
                <w:sz w:val="28"/>
                <w:szCs w:val="28"/>
              </w:rPr>
              <w:t>[</w:t>
            </w:r>
            <w:r w:rsidR="004D030A">
              <w:rPr>
                <w:rFonts w:ascii="Calibri" w:hAnsi="Calibri" w:cs="Calibri"/>
                <w:noProof/>
                <w:sz w:val="28"/>
                <w:szCs w:val="28"/>
              </w:rPr>
              <w:t>dsada</w:t>
            </w:r>
            <w:r>
              <w:rPr>
                <w:rFonts w:ascii="Calibri" w:hAnsi="Calibri" w:cs="Calibri"/>
                <w:sz w:val="28"/>
                <w:szCs w:val="28"/>
              </w:rPr>
              <w:t>]</w:t>
            </w:r>
            <w:r w:rsidR="00E370AF">
              <w:rPr>
                <w:rFonts w:ascii="Times New Roman" w:hAnsi="Times New Roman" w:cs="Times New Roman"/>
                <w:noProof/>
                <w:sz w:val="28"/>
                <w:szCs w:val="28"/>
              </w:rPr>
              <w:t/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F276FE1EAC334CA08E5386C5ED016EBB"/>
              </w:placeholder>
              <w:temporary/>
              <w:showingPlcHdr/>
            </w:sdtPr>
            <w:sdtEndPr/>
            <w:sdtContent>
              <w:p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:rsidR="00152346" w:rsidRDefault="00721663" w:rsidP="00152346">
            <w:pPr>
              <w:tabs>
                <w:tab w:val="left" w:pos="1440"/>
                <w:tab w:val="left" w:pos="5400"/>
              </w:tabs>
              <w:rPr>
                <w:rFonts w:ascii="Times New Roman" w:hAnsi="Times New Roman"/>
                <w:sz w:val="28"/>
                <w:szCs w:val="28"/>
              </w:rPr>
            </w:pPr>
            <w:r w:rsidR="00152346">
              <w:rPr>
                <w:noProof/>
              </w:rPr>
              <w:t/>
            </w:r>
          </w:p>
          <w:p w:rsidR="00152346" w:rsidRDefault="00152346" w:rsidP="00152346">
            <w:pPr>
              <w:pStyle w:val="Experience"/>
              <w:rPr>
                <w:rFonts w:eastAsia="Times New Roman" w:cs="Times New Roman"/>
                <w:szCs w:val="22"/>
              </w:rPr>
            </w:pPr>
            <w:r>
              <w:rPr>
                <w:rFonts w:eastAsia="Times New Roman" w:cs="Times New Roman"/>
                <w:szCs w:val="22"/>
              </w:rPr>
              <w:t>[</w:t>
            </w:r>
            <w:r>
              <w:rPr>
                <w:rFonts w:eastAsia="Times New Roman" w:cs="Times New Roman"/>
                <w:noProof/>
                <w:szCs w:val="22"/>
              </w:rPr>
              <w:t>2014</w:t>
            </w:r>
            <w:r>
              <w:rPr>
                <w:rFonts w:eastAsia="Times New Roman" w:cs="Times New Roman"/>
                <w:szCs w:val="22"/>
              </w:rPr>
              <w:t xml:space="preserve"> – </w:t>
            </w:r>
            <w:r>
              <w:rPr>
                <w:rFonts w:eastAsia="Times New Roman" w:cs="Times New Roman"/>
                <w:noProof/>
                <w:szCs w:val="22"/>
              </w:rPr>
              <w:t>2018</w:t>
            </w:r>
            <w:r>
              <w:rPr>
                <w:rFonts w:eastAsia="Times New Roman" w:cs="Times New Roman"/>
                <w:szCs w:val="22"/>
              </w:rPr>
              <w:t>]</w:t>
            </w:r>
          </w:p>
          <w:p w:rsidR="0015792D" w:rsidRDefault="00152346" w:rsidP="00152346">
            <w:pPr>
              <w:pStyle w:val="Experience"/>
              <w:rPr>
                <w:rStyle w:val="Strong"/>
                <w:rFonts w:ascii="Calibri" w:hAnsi="Calibri" w:cs="Calibri"/>
              </w:rPr>
            </w:pPr>
            <w:r>
              <w:rPr>
                <w:rFonts w:ascii="Calibri" w:hAnsi="Calibri" w:cs="Calibri"/>
                <w:sz w:val="28"/>
                <w:szCs w:val="28"/>
              </w:rPr>
              <w:t>[</w:t>
            </w:r>
            <w:r w:rsidR="0015792D">
              <w:rPr>
                <w:rFonts w:ascii="Calibri" w:hAnsi="Calibri" w:cs="Calibri"/>
                <w:noProof/>
                <w:sz w:val="28"/>
                <w:szCs w:val="28"/>
              </w:rPr>
              <w:t>dsad</w:t>
            </w:r>
            <w:r>
              <w:rPr>
                <w:rFonts w:ascii="Calibri" w:hAnsi="Calibri" w:cs="Calibri"/>
                <w:sz w:val="28"/>
                <w:szCs w:val="28"/>
              </w:rPr>
              <w:t>]</w:t>
            </w:r>
          </w:p>
          <w:p w:rsidR="0015792D" w:rsidRDefault="0015792D" w:rsidP="00152346">
            <w:pPr>
              <w:pStyle w:val="Experience"/>
              <w:rPr>
                <w:rStyle w:val="Strong"/>
                <w:rFonts w:ascii="Calibri" w:hAnsi="Calibri" w:cs="Calibri"/>
              </w:rPr>
            </w:pPr>
            <w:r>
              <w:rPr>
                <w:rStyle w:val="Strong"/>
                <w:rFonts w:ascii="Calibri" w:hAnsi="Calibri" w:cs="Calibri"/>
                <w:noProof/>
              </w:rPr>
              <w:t>dasda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  <w:r>
              <w:rPr>
                <w:rStyle w:val="Strong"/>
                <w:rFonts w:ascii="Calibri" w:hAnsi="Calibri" w:cs="Calibri"/>
                <w:noProof/>
              </w:rPr>
              <w:t>dasdas</w:t>
            </w:r>
            <w:r>
              <w:rPr>
                <w:rStyle w:val="Strong"/>
                <w:rFonts w:ascii="Calibri" w:hAnsi="Calibri" w:cs="Calibri"/>
              </w:rPr>
              <w:t xml:space="preserve"> </w:t>
            </w:r>
          </w:p>
          <w:p w:rsidR="0015792D" w:rsidRDefault="0015792D" w:rsidP="0015792D">
            <w:pPr>
              <w:pStyle w:val="Experience"/>
              <w:numPr>
                <w:ilvl w:val="0"/>
                <w:numId w:val="4"/>
              </w:numPr>
              <w:rPr>
                <w:rStyle w:val="Strong"/>
                <w:rFonts w:ascii="Calibri" w:hAnsi="Calibri" w:cs="Calibri"/>
              </w:rPr>
            </w:pPr>
            <w:r>
              <w:rPr>
                <w:rStyle w:val="Strong"/>
                <w:rFonts w:ascii="Calibri" w:hAnsi="Calibri" w:cs="Calibri"/>
              </w:rPr>
              <w:t xml:space="preserve">GPA : </w:t>
            </w:r>
            <w:r>
              <w:rPr>
                <w:rStyle w:val="Strong"/>
                <w:rFonts w:ascii="Calibri" w:hAnsi="Calibri" w:cs="Calibri"/>
                <w:noProof/>
              </w:rPr>
              <w:t>9.1</w:t>
            </w:r>
          </w:p>
          <w:p w:rsidR="00152346" w:rsidRPr="00315115" w:rsidRDefault="00BA66D7" w:rsidP="00152346">
            <w:pPr>
              <w:pStyle w:val="Experience"/>
            </w:pPr>
            <w:r w:rsidR="00152346">
              <w:rPr>
                <w:rFonts w:ascii="Times New Roman" w:hAnsi="Times New Roman" w:cs="Times New Roman"/>
                <w:noProof/>
                <w:sz w:val="28"/>
                <w:szCs w:val="28"/>
              </w:rPr>
              <w:t/>
            </w:r>
          </w:p>
          <w:p w:rsidR="003D1B71" w:rsidRPr="00740017" w:rsidRDefault="003D1B71" w:rsidP="00152346">
            <w:pPr>
              <w:pStyle w:val="ListBullet"/>
              <w:numPr>
                <w:ilvl w:val="0"/>
                <w:numId w:val="0"/>
              </w:numPr>
              <w:rPr>
                <w:rFonts w:ascii="Calibri" w:hAnsi="Calibri" w:cs="Calibri"/>
              </w:rPr>
            </w:pPr>
          </w:p>
          <w:p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:rsidR="003D1B71" w:rsidRPr="0056708E" w:rsidRDefault="003D1B71" w:rsidP="00AE6AFC">
            <w:pPr>
              <w:rPr>
                <w:rFonts w:ascii="Calibri" w:hAnsi="Calibri" w:cs="Calibri"/>
                <w:sz w:val="24"/>
                <w:szCs w:val="24"/>
              </w:rPr>
            </w:pPr>
          </w:p>
        </w:tc>
        <w:bookmarkStart w:id="0" w:name="_GoBack"/>
        <w:bookmarkEnd w:id="0"/>
      </w:tr>
      <w:tr w:rsidR="003D1B71" w:rsidTr="003D1B71">
        <w:trPr>
          <w:trHeight w:val="1164"/>
        </w:trPr>
        <w:tc>
          <w:tcPr>
            <w:tcW w:w="720" w:type="dxa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Pr="00590471" w:rsidRDefault="003D1B71" w:rsidP="00222466"/>
        </w:tc>
      </w:tr>
      <w:tr w:rsidR="003D1B71" w:rsidTr="003D1B71">
        <w:trPr>
          <w:trHeight w:val="54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  <w:lang w:val="sr-Cyrl-RS" w:eastAsia="sr-Cyrl-RS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6CFAB7B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B81309" w:rsidP="00E370AF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ddsad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24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sr-Cyrl-RS" w:eastAsia="sr-Cyrl-RS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68DC1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B81309" w:rsidP="00380FD1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dsad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83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  <w:lang w:val="sr-Cyrl-RS" w:eastAsia="sr-Cyrl-RS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31E4E7A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">
                        <v:imagedata r:id="rId16" o:title="Email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380FD1" w:rsidRDefault="009B0488" w:rsidP="00380FD1">
            <w:pPr>
              <w:pStyle w:val="Information"/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t>dsad@fds</w:t>
            </w: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174"/>
        </w:trPr>
        <w:tc>
          <w:tcPr>
            <w:tcW w:w="720" w:type="dxa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633"/>
        </w:trPr>
        <w:tc>
          <w:tcPr>
            <w:tcW w:w="720" w:type="dxa"/>
          </w:tcPr>
          <w:p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312" w:type="dxa"/>
            <w:vAlign w:val="center"/>
          </w:tcPr>
          <w:p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:rsidR="003D1B71" w:rsidRDefault="003D1B71" w:rsidP="005801E5">
            <w:pPr>
              <w:pStyle w:val="Heading1"/>
            </w:pPr>
          </w:p>
        </w:tc>
      </w:tr>
      <w:tr w:rsidR="003D1B71" w:rsidTr="003D1B71">
        <w:trPr>
          <w:trHeight w:val="2448"/>
        </w:trPr>
        <w:tc>
          <w:tcPr>
            <w:tcW w:w="720" w:type="dxa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2942" w:type="dxa"/>
            <w:gridSpan w:val="2"/>
          </w:tcPr>
          <w:p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</w:tcPr>
          <w:p w:rsidR="003D1B71" w:rsidRDefault="003D1B71" w:rsidP="00222466"/>
        </w:tc>
        <w:tc>
          <w:tcPr>
            <w:tcW w:w="6607" w:type="dxa"/>
            <w:vMerge/>
          </w:tcPr>
          <w:p w:rsidR="003D1B71" w:rsidRDefault="003D1B71" w:rsidP="00222466"/>
        </w:tc>
      </w:tr>
    </w:tbl>
    <w:p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7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66D7" w:rsidRDefault="00BA66D7" w:rsidP="00590471">
      <w:r>
        <w:separator/>
      </w:r>
    </w:p>
  </w:endnote>
  <w:endnote w:type="continuationSeparator" w:id="0">
    <w:p w:rsidR="00BA66D7" w:rsidRDefault="00BA66D7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66D7" w:rsidRDefault="00BA66D7" w:rsidP="00590471">
      <w:r>
        <w:separator/>
      </w:r>
    </w:p>
  </w:footnote>
  <w:footnote w:type="continuationSeparator" w:id="0">
    <w:p w:rsidR="00BA66D7" w:rsidRDefault="00BA66D7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90471" w:rsidRDefault="00310F17" w:rsidP="00060042">
    <w:pPr>
      <w:pStyle w:val="BodyText"/>
    </w:pPr>
    <w:r>
      <w:rPr>
        <w:noProof/>
        <w:lang w:val="sr-Cyrl-RS" w:eastAsia="sr-Cyrl-RS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7036678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w6H7MsGAG/h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B1C171B"/>
    <w:multiLevelType w:val="hybridMultilevel"/>
    <w:tmpl w:val="1A602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displayBackgroundShap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0AF"/>
    <w:rsid w:val="000568F1"/>
    <w:rsid w:val="00060042"/>
    <w:rsid w:val="0008312D"/>
    <w:rsid w:val="0008685D"/>
    <w:rsid w:val="00090860"/>
    <w:rsid w:val="000D3D01"/>
    <w:rsid w:val="001106DA"/>
    <w:rsid w:val="00112FD7"/>
    <w:rsid w:val="00150ABD"/>
    <w:rsid w:val="00152346"/>
    <w:rsid w:val="0015792D"/>
    <w:rsid w:val="001946FC"/>
    <w:rsid w:val="001F6AB4"/>
    <w:rsid w:val="00222466"/>
    <w:rsid w:val="0024753C"/>
    <w:rsid w:val="00276026"/>
    <w:rsid w:val="002B4549"/>
    <w:rsid w:val="00310F17"/>
    <w:rsid w:val="00315115"/>
    <w:rsid w:val="00322A46"/>
    <w:rsid w:val="003326CB"/>
    <w:rsid w:val="00353B60"/>
    <w:rsid w:val="00376291"/>
    <w:rsid w:val="00380FD1"/>
    <w:rsid w:val="00383D02"/>
    <w:rsid w:val="00385DE7"/>
    <w:rsid w:val="003D1B71"/>
    <w:rsid w:val="00407127"/>
    <w:rsid w:val="004D030A"/>
    <w:rsid w:val="004E158A"/>
    <w:rsid w:val="005542CF"/>
    <w:rsid w:val="00565C77"/>
    <w:rsid w:val="0056708E"/>
    <w:rsid w:val="005801E5"/>
    <w:rsid w:val="00586363"/>
    <w:rsid w:val="00590471"/>
    <w:rsid w:val="005D01FA"/>
    <w:rsid w:val="00653E17"/>
    <w:rsid w:val="0068530E"/>
    <w:rsid w:val="006A08E8"/>
    <w:rsid w:val="006D79A8"/>
    <w:rsid w:val="00721663"/>
    <w:rsid w:val="0072353B"/>
    <w:rsid w:val="007575B6"/>
    <w:rsid w:val="007A3E30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03EF"/>
    <w:rsid w:val="008C2CFC"/>
    <w:rsid w:val="00912DC8"/>
    <w:rsid w:val="009475DC"/>
    <w:rsid w:val="00967B93"/>
    <w:rsid w:val="009B0488"/>
    <w:rsid w:val="009D090F"/>
    <w:rsid w:val="00A31464"/>
    <w:rsid w:val="00A31B16"/>
    <w:rsid w:val="00A33613"/>
    <w:rsid w:val="00A47A8D"/>
    <w:rsid w:val="00AC6C7E"/>
    <w:rsid w:val="00AE6AFC"/>
    <w:rsid w:val="00AF6C42"/>
    <w:rsid w:val="00B03EC2"/>
    <w:rsid w:val="00B4158A"/>
    <w:rsid w:val="00B6466C"/>
    <w:rsid w:val="00B81309"/>
    <w:rsid w:val="00BA66D7"/>
    <w:rsid w:val="00BB1B5D"/>
    <w:rsid w:val="00BC22C7"/>
    <w:rsid w:val="00BD195A"/>
    <w:rsid w:val="00C07240"/>
    <w:rsid w:val="00C14078"/>
    <w:rsid w:val="00C9382A"/>
    <w:rsid w:val="00CE1E3D"/>
    <w:rsid w:val="00D053FA"/>
    <w:rsid w:val="00DC3F0A"/>
    <w:rsid w:val="00E26AED"/>
    <w:rsid w:val="00E33C99"/>
    <w:rsid w:val="00E370AF"/>
    <w:rsid w:val="00E73AB8"/>
    <w:rsid w:val="00E90A60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99EDD72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152346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C03E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03EF"/>
    <w:rPr>
      <w:rFonts w:ascii="Tahoma" w:hAnsi="Tahoma" w:cs="Tahoma"/>
      <w:sz w:val="16"/>
      <w:szCs w:val="16"/>
    </w:rPr>
  </w:style>
  <w:style w:type="character" w:styleId="XDocReport_Hyperlink">
    <w:name w:val="Hyperlink"/>
    <!-- <w:basedOn w:val="Policepardfaut" /> -->
    <w:uiPriority w:val="99"/>
    <w:unhideWhenUsed/>
    <!-- <w:rsid w:val="00CB4FF3" /> -->
    <w:rPr>
      <w:color w:val="0000FF" w:themeColor="hyperlink"/>
      <w:u w:val="single"/>
    </w:rPr>
  </w:style>
  <w:style w:type="paragraph" w:styleId="XDocReport_Heading_3">
    <w:name w:val="heading 3"/>
    <!-- <w:basedOn w:val="Normal" /> <w:next w:val="Normal" /> <w:link w:val="Titre3Car"   /> -->
    <w:uiPriority w:val="9"/>
    <w:unhideWhenUsed/>
    <w:rsid w:val="00285B6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XDocReport_Heading_4">
    <w:name w:val="heading 4"/>
    <!-- <w:basedOn w:val="Normal" /> <w:next w:val="Normal" /> <w:link w:val="Titre4Car" /> -->
    <w:uiPriority w:val="9"/>
    <w:unhideWhenUsed/>
    <w:qFormat/>
    <w:rsid w:val="005F433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XDocReport_Heading_5">
    <w:name w:val="heading 5"/>
    <!-- <w:basedOn w:val="Normal" /> <w:next w:val="Normal" /> <w:link w:val="Titre5Car"   /> -->
    <w:uiPriority w:val="9"/>
    <w:unhideWhenUsed/>
    <w:qFormat/>
    <w:rsid w:val="005F433E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XDocReport_Heading_6">
    <w:name w:val="heading 6"/>
    <!-- <w:basedOn w:val="Normal" /> <w:next w:val="Normal" /> <w:link w:val="Titre6Car" /> -->
    <w:uiPriority w:val="9"/>
    <w:unhideWhenUsed/>
    <w:qFormat/>
    <w:rsid w:val="005F433E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025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<Relationships xmlns="http://schemas.openxmlformats.org/package/2006/relationships"><Relationship Id="rId1" Type="http://schemas.openxmlformats.org/officeDocument/2006/relationships/attachedTemplate" Target="file:///C:\Users\Anica\AppData\Roaming\Microsoft\Templates\Bubbl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25B3D9869CE9454EB9A770EECC9FC0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4EABE1-657C-4E34-A39F-6BCD824DC4F0}"/>
      </w:docPartPr>
      <w:docPartBody>
        <w:p w:rsidR="00691173" w:rsidRDefault="008B6C20">
          <w:pPr>
            <w:pStyle w:val="25B3D9869CE9454EB9A770EECC9FC0E2"/>
          </w:pPr>
          <w:r w:rsidRPr="00AC6C7E">
            <w:t>Experience</w:t>
          </w:r>
        </w:p>
      </w:docPartBody>
    </w:docPart>
    <w:docPart>
      <w:docPartPr>
        <w:name w:val="F276FE1EAC334CA08E5386C5ED016E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67EDC6-4580-4842-99AF-5C1490E0DC4B}"/>
      </w:docPartPr>
      <w:docPartBody>
        <w:p w:rsidR="00691173" w:rsidRDefault="008B6C20">
          <w:pPr>
            <w:pStyle w:val="F276FE1EAC334CA08E5386C5ED016EBB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54B7"/>
    <w:rsid w:val="00086F8D"/>
    <w:rsid w:val="00405C38"/>
    <w:rsid w:val="004954B7"/>
    <w:rsid w:val="00691173"/>
    <w:rsid w:val="00772CC9"/>
    <w:rsid w:val="008B6C20"/>
    <w:rsid w:val="008D7F73"/>
    <w:rsid w:val="00C6515D"/>
    <w:rsid w:val="00DD3759"/>
    <w:rsid w:val="00EB2C50"/>
    <w:rsid w:val="00F3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719F1D7147A422DB1688C6801E209EB">
    <w:name w:val="9719F1D7147A422DB1688C6801E209EB"/>
  </w:style>
  <w:style w:type="paragraph" w:customStyle="1" w:styleId="7A4B5F2D49064A7A8DC6CCA842706366">
    <w:name w:val="7A4B5F2D49064A7A8DC6CCA842706366"/>
  </w:style>
  <w:style w:type="paragraph" w:customStyle="1" w:styleId="25B3D9869CE9454EB9A770EECC9FC0E2">
    <w:name w:val="25B3D9869CE9454EB9A770EECC9FC0E2"/>
  </w:style>
  <w:style w:type="paragraph" w:customStyle="1" w:styleId="5AB7321F85644EEE9702E24D76AB84D2">
    <w:name w:val="5AB7321F85644EEE9702E24D76AB84D2"/>
  </w:style>
  <w:style w:type="paragraph" w:customStyle="1" w:styleId="9A1C8CE2A7044C5A88429E865A77F9CB">
    <w:name w:val="9A1C8CE2A7044C5A88429E865A77F9CB"/>
  </w:style>
  <w:style w:type="paragraph" w:customStyle="1" w:styleId="97B7AFE5B8CD400981319965FE72DE43">
    <w:name w:val="97B7AFE5B8CD400981319965FE72DE43"/>
  </w:style>
  <w:style w:type="paragraph" w:customStyle="1" w:styleId="5C822899B1A44F20A21B5D1D5C0D9F57">
    <w:name w:val="5C822899B1A44F20A21B5D1D5C0D9F57"/>
  </w:style>
  <w:style w:type="paragraph" w:customStyle="1" w:styleId="B6DE7E426EF54037986012C0038BE05B">
    <w:name w:val="B6DE7E426EF54037986012C0038BE05B"/>
  </w:style>
  <w:style w:type="paragraph" w:customStyle="1" w:styleId="C9389415861745208CFA0F223C2E3A24">
    <w:name w:val="C9389415861745208CFA0F223C2E3A24"/>
  </w:style>
  <w:style w:type="paragraph" w:customStyle="1" w:styleId="7E37AC047B9D4A7C8C927685343B8A02">
    <w:name w:val="7E37AC047B9D4A7C8C927685343B8A02"/>
  </w:style>
  <w:style w:type="paragraph" w:customStyle="1" w:styleId="6AC5D5CF8A884A818B3F7D7A364F2206">
    <w:name w:val="6AC5D5CF8A884A818B3F7D7A364F2206"/>
  </w:style>
  <w:style w:type="paragraph" w:customStyle="1" w:styleId="454AC45E968545A5861BD04D705258ED">
    <w:name w:val="454AC45E968545A5861BD04D705258ED"/>
  </w:style>
  <w:style w:type="paragraph" w:customStyle="1" w:styleId="B8F46197194947C4A2B3D6962F35B12E">
    <w:name w:val="B8F46197194947C4A2B3D6962F35B12E"/>
  </w:style>
  <w:style w:type="paragraph" w:customStyle="1" w:styleId="F65270DE34D441E397098B3BE518D31B">
    <w:name w:val="F65270DE34D441E397098B3BE518D31B"/>
  </w:style>
  <w:style w:type="paragraph" w:customStyle="1" w:styleId="0AEC3E8B8A9D4A1BA1A6161EC1505CE6">
    <w:name w:val="0AEC3E8B8A9D4A1BA1A6161EC1505CE6"/>
  </w:style>
  <w:style w:type="paragraph" w:customStyle="1" w:styleId="CA21949CE8614E7AA3B19E963D9EEDA0">
    <w:name w:val="CA21949CE8614E7AA3B19E963D9EEDA0"/>
  </w:style>
  <w:style w:type="paragraph" w:customStyle="1" w:styleId="109D29517E0648B6976A50F820D9988A">
    <w:name w:val="109D29517E0648B6976A50F820D9988A"/>
  </w:style>
  <w:style w:type="paragraph" w:customStyle="1" w:styleId="EAB7E997A12245D4BEFF8DD9FFC52543">
    <w:name w:val="EAB7E997A12245D4BEFF8DD9FFC52543"/>
  </w:style>
  <w:style w:type="paragraph" w:customStyle="1" w:styleId="908A72D3F5564F6DAF3FF66F8B999960">
    <w:name w:val="908A72D3F5564F6DAF3FF66F8B999960"/>
  </w:style>
  <w:style w:type="paragraph" w:customStyle="1" w:styleId="F276FE1EAC334CA08E5386C5ED016EBB">
    <w:name w:val="F276FE1EAC334CA08E5386C5ED016EBB"/>
  </w:style>
  <w:style w:type="paragraph" w:customStyle="1" w:styleId="A1DF7D9A68534985810192865CC46DF5">
    <w:name w:val="A1DF7D9A68534985810192865CC46DF5"/>
  </w:style>
  <w:style w:type="paragraph" w:customStyle="1" w:styleId="95E56CC19D8B4CAF83042E3559A9DD21">
    <w:name w:val="95E56CC19D8B4CAF83042E3559A9DD21"/>
  </w:style>
  <w:style w:type="paragraph" w:customStyle="1" w:styleId="85E78427AA894593BD768775A77D2F25">
    <w:name w:val="85E78427AA894593BD768775A77D2F25"/>
  </w:style>
  <w:style w:type="paragraph" w:customStyle="1" w:styleId="438FBFDE43BD4C7D9C86B35438A1432B">
    <w:name w:val="438FBFDE43BD4C7D9C86B35438A1432B"/>
  </w:style>
  <w:style w:type="paragraph" w:customStyle="1" w:styleId="48C9ADE987FB428E8BC3460F9F95EE9E">
    <w:name w:val="48C9ADE987FB428E8BC3460F9F95EE9E"/>
  </w:style>
  <w:style w:type="paragraph" w:customStyle="1" w:styleId="AD95D1656BB643CB8DD0C7DC09BD34F3">
    <w:name w:val="AD95D1656BB643CB8DD0C7DC09BD34F3"/>
  </w:style>
  <w:style w:type="paragraph" w:customStyle="1" w:styleId="307C01293D46465F920739CA0D521F6F">
    <w:name w:val="307C01293D46465F920739CA0D521F6F"/>
  </w:style>
  <w:style w:type="paragraph" w:customStyle="1" w:styleId="281F32B896854E73966A83CB38FD708B">
    <w:name w:val="281F32B896854E73966A83CB38FD708B"/>
  </w:style>
  <w:style w:type="paragraph" w:customStyle="1" w:styleId="87B013752E2346B9A725276E9B8DC6CA">
    <w:name w:val="87B013752E2346B9A725276E9B8DC6CA"/>
  </w:style>
  <w:style w:type="paragraph" w:customStyle="1" w:styleId="93355F7979314B75834DBCEC6A13D50B">
    <w:name w:val="93355F7979314B75834DBCEC6A13D50B"/>
  </w:style>
  <w:style w:type="paragraph" w:customStyle="1" w:styleId="25A103A17569476D89D7555237AEB246">
    <w:name w:val="25A103A17569476D89D7555237AEB246"/>
  </w:style>
  <w:style w:type="paragraph" w:customStyle="1" w:styleId="EA12A8260AD14AA4B66F56E16EF62FB5">
    <w:name w:val="EA12A8260AD14AA4B66F56E16EF62FB5"/>
  </w:style>
  <w:style w:type="paragraph" w:customStyle="1" w:styleId="DA4E9916776D4A34B4BE09E127F84E78">
    <w:name w:val="DA4E9916776D4A34B4BE09E127F84E78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96FE0130170F4BEB84C444308F127565">
    <w:name w:val="96FE0130170F4BEB84C444308F127565"/>
  </w:style>
  <w:style w:type="paragraph" w:customStyle="1" w:styleId="61C30D38F42140089911CFACFC4BB72B">
    <w:name w:val="61C30D38F42140089911CFACFC4BB72B"/>
    <w:rsid w:val="004954B7"/>
  </w:style>
  <w:style w:type="paragraph" w:customStyle="1" w:styleId="13574AD6C8024B0EBAC3EEF7BD48275C">
    <w:name w:val="13574AD6C8024B0EBAC3EEF7BD48275C"/>
    <w:rsid w:val="004954B7"/>
  </w:style>
  <w:style w:type="paragraph" w:customStyle="1" w:styleId="FD11E649F15F4C9897F0EF7731A46EDE">
    <w:name w:val="FD11E649F15F4C9897F0EF7731A46EDE"/>
    <w:rsid w:val="004954B7"/>
  </w:style>
  <w:style w:type="paragraph" w:customStyle="1" w:styleId="178789F850774019A13B62E883F6D787">
    <w:name w:val="178789F850774019A13B62E883F6D787"/>
    <w:rsid w:val="004954B7"/>
  </w:style>
  <w:style w:type="paragraph" w:customStyle="1" w:styleId="00FC67C96FF342569EBFF567BE9B2DEA">
    <w:name w:val="00FC67C96FF342569EBFF567BE9B2DEA"/>
    <w:rsid w:val="004954B7"/>
  </w:style>
  <w:style w:type="paragraph" w:customStyle="1" w:styleId="73A6F306FB6848BBAD2BE446A43CBDAB">
    <w:name w:val="73A6F306FB6848BBAD2BE446A43CBDAB"/>
    <w:rsid w:val="004954B7"/>
  </w:style>
  <w:style w:type="paragraph" w:customStyle="1" w:styleId="D1306062C34C45D3AA27547B5260C582">
    <w:name w:val="D1306062C34C45D3AA27547B5260C582"/>
    <w:rsid w:val="004954B7"/>
  </w:style>
  <w:style w:type="paragraph" w:customStyle="1" w:styleId="CB6EE1458F0C41F58C35B1A7F1776099">
    <w:name w:val="CB6EE1458F0C41F58C35B1A7F1776099"/>
    <w:rsid w:val="004954B7"/>
  </w:style>
  <w:style w:type="paragraph" w:customStyle="1" w:styleId="9863F014E0534DD187F6EB75356462AE">
    <w:name w:val="9863F014E0534DD187F6EB75356462AE"/>
    <w:rsid w:val="00C6515D"/>
    <w:rPr>
      <w:lang w:val="sr-Cyrl-RS" w:eastAsia="sr-Cyrl-RS"/>
    </w:rPr>
  </w:style>
  <w:style w:type="paragraph" w:customStyle="1" w:styleId="43009FEF05214B1F8923405276E4D9A4">
    <w:name w:val="43009FEF05214B1F8923405276E4D9A4"/>
    <w:rsid w:val="00C6515D"/>
    <w:rPr>
      <w:lang w:val="sr-Cyrl-RS" w:eastAsia="sr-Cyrl-RS"/>
    </w:rPr>
  </w:style>
  <w:style w:type="paragraph" w:customStyle="1" w:styleId="BC141BB093AC49AB947663F098F4D3AD">
    <w:name w:val="BC141BB093AC49AB947663F098F4D3AD"/>
    <w:rsid w:val="00C6515D"/>
    <w:rPr>
      <w:lang w:val="sr-Cyrl-RS" w:eastAsia="sr-Cyrl-RS"/>
    </w:rPr>
  </w:style>
  <w:style w:type="paragraph" w:customStyle="1" w:styleId="32A481D84FBF4D66BCF9EEB1A25E7451">
    <w:name w:val="32A481D84FBF4D66BCF9EEB1A25E7451"/>
    <w:rsid w:val="00C6515D"/>
    <w:rPr>
      <w:lang w:val="sr-Cyrl-RS" w:eastAsia="sr-Cyrl-RS"/>
    </w:rPr>
  </w:style>
  <w:style w:type="paragraph" w:customStyle="1" w:styleId="9E81D459106C4170B2BB64314A28D414">
    <w:name w:val="9E81D459106C4170B2BB64314A28D414"/>
    <w:rsid w:val="00C6515D"/>
    <w:rPr>
      <w:lang w:val="sr-Cyrl-RS" w:eastAsia="sr-Cyrl-RS"/>
    </w:rPr>
  </w:style>
  <w:style w:type="paragraph" w:customStyle="1" w:styleId="F25162B14EB24092856D6508106F1AEE">
    <w:name w:val="F25162B14EB24092856D6508106F1AEE"/>
    <w:rsid w:val="00C6515D"/>
    <w:rPr>
      <w:lang w:val="sr-Cyrl-RS" w:eastAsia="sr-Cyrl-RS"/>
    </w:rPr>
  </w:style>
  <w:style w:type="paragraph" w:customStyle="1" w:styleId="759A77B602C1477DA8CD0F382E22A8AA">
    <w:name w:val="759A77B602C1477DA8CD0F382E22A8AA"/>
    <w:rsid w:val="00C6515D"/>
    <w:rPr>
      <w:lang w:val="sr-Cyrl-RS" w:eastAsia="sr-Cyrl-RS"/>
    </w:rPr>
  </w:style>
  <w:style w:type="paragraph" w:customStyle="1" w:styleId="2E34E60E4FF04E5FA53B86C4916B1CEA">
    <w:name w:val="2E34E60E4FF04E5FA53B86C4916B1CEA"/>
    <w:rsid w:val="00C6515D"/>
    <w:rPr>
      <w:lang w:val="sr-Cyrl-RS" w:eastAsia="sr-Cyrl-RS"/>
    </w:rPr>
  </w:style>
  <w:style w:type="paragraph" w:customStyle="1" w:styleId="3F5AF3F5ABA14B64B2CFB094041E7368">
    <w:name w:val="3F5AF3F5ABA14B64B2CFB094041E7368"/>
    <w:rsid w:val="00C6515D"/>
    <w:rPr>
      <w:lang w:val="sr-Cyrl-RS" w:eastAsia="sr-Cyrl-RS"/>
    </w:rPr>
  </w:style>
  <w:style w:type="paragraph" w:customStyle="1" w:styleId="1161DA98AB4E459B962180183DD986FE">
    <w:name w:val="1161DA98AB4E459B962180183DD986FE"/>
    <w:rsid w:val="00C6515D"/>
    <w:rPr>
      <w:lang w:val="sr-Cyrl-RS" w:eastAsia="sr-Cyrl-RS"/>
    </w:rPr>
  </w:style>
  <w:style w:type="paragraph" w:customStyle="1" w:styleId="D9976A802CE748889B37D96160EE06D2">
    <w:name w:val="D9976A802CE748889B37D96160EE06D2"/>
    <w:rsid w:val="00C6515D"/>
    <w:rPr>
      <w:lang w:val="sr-Cyrl-RS" w:eastAsia="sr-Cyrl-R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</Template>
  <TotalTime>0</TotalTime>
  <Pages>1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2022-12-29T15:25:00Z</dcterms:created>
  <dcterms:modified xsi:type="dcterms:W3CDTF">2023-01-13T17:42:00Z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